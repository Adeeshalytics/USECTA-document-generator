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6E59" w14:textId="242B6A86" w:rsidR="00EB0CA6" w:rsidRDefault="00000000">
      <w:pPr>
        <w:spacing w:after="157"/>
        <w:ind w:left="259"/>
        <w:jc w:val="left"/>
      </w:pPr>
      <w:r>
        <w:t xml:space="preserve"> </w:t>
      </w:r>
      <w:r w:rsidR="0099220A">
        <w:rPr>
          <w:noProof/>
        </w:rPr>
        <w:drawing>
          <wp:inline distT="0" distB="0" distL="0" distR="0" wp14:anchorId="30A25865" wp14:editId="5F25D9A1">
            <wp:extent cx="5943600" cy="131953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7"/>
                    <a:stretch>
                      <a:fillRect/>
                    </a:stretch>
                  </pic:blipFill>
                  <pic:spPr>
                    <a:xfrm>
                      <a:off x="0" y="0"/>
                      <a:ext cx="5943600" cy="1319530"/>
                    </a:xfrm>
                    <a:prstGeom prst="rect">
                      <a:avLst/>
                    </a:prstGeom>
                  </pic:spPr>
                </pic:pic>
              </a:graphicData>
            </a:graphic>
          </wp:inline>
        </w:drawing>
      </w:r>
    </w:p>
    <w:p w14:paraId="198B2E0B" w14:textId="512C7751" w:rsidR="00EB0CA6" w:rsidRDefault="00EB0CA6">
      <w:pPr>
        <w:spacing w:after="71"/>
        <w:ind w:left="0"/>
        <w:jc w:val="right"/>
      </w:pPr>
    </w:p>
    <w:p w14:paraId="6C483FBF" w14:textId="3D967A67" w:rsidR="00EB0CA6" w:rsidRDefault="00000000" w:rsidP="0099220A">
      <w:pPr>
        <w:spacing w:after="0"/>
        <w:ind w:left="0"/>
        <w:jc w:val="left"/>
      </w:pPr>
      <w:r>
        <w:rPr>
          <w:rFonts w:ascii="Calibri" w:eastAsia="Calibri" w:hAnsi="Calibri" w:cs="Calibri"/>
        </w:rPr>
        <w:t xml:space="preserve"> </w:t>
      </w:r>
      <w:r>
        <w:t xml:space="preserve"> </w:t>
      </w:r>
    </w:p>
    <w:p w14:paraId="2AC2825E" w14:textId="77777777" w:rsidR="00EB0CA6" w:rsidRDefault="00000000">
      <w:pPr>
        <w:spacing w:after="213"/>
        <w:ind w:left="271"/>
        <w:jc w:val="left"/>
      </w:pPr>
      <w:r>
        <w:rPr>
          <w:b/>
          <w:sz w:val="24"/>
        </w:rPr>
        <w:t xml:space="preserve">AGENCY AGREEMENT </w:t>
      </w:r>
      <w:r>
        <w:t xml:space="preserve">  </w:t>
      </w:r>
    </w:p>
    <w:p w14:paraId="03100CEB" w14:textId="4ED50C79" w:rsidR="00EB0CA6" w:rsidRDefault="00000000" w:rsidP="0099220A">
      <w:pPr>
        <w:ind w:left="244" w:right="287"/>
      </w:pPr>
      <w:r>
        <w:rPr>
          <w:b/>
        </w:rPr>
        <w:t>This Agency Agreement</w:t>
      </w:r>
      <w:r>
        <w:t xml:space="preserve"> (this </w:t>
      </w:r>
      <w:r>
        <w:rPr>
          <w:b/>
        </w:rPr>
        <w:t>“Agreement”</w:t>
      </w:r>
      <w:r>
        <w:t xml:space="preserve">) is made as of </w:t>
      </w:r>
      <w:proofErr w:type="gramStart"/>
      <w:r w:rsidR="0099220A" w:rsidRPr="0099220A">
        <w:t xml:space="preserve">{{ </w:t>
      </w:r>
      <w:proofErr w:type="spellStart"/>
      <w:r w:rsidR="0099220A" w:rsidRPr="0099220A">
        <w:t>agreement</w:t>
      </w:r>
      <w:proofErr w:type="gramEnd"/>
      <w:r w:rsidR="0099220A" w:rsidRPr="0099220A">
        <w:t>_effective_</w:t>
      </w:r>
      <w:proofErr w:type="gramStart"/>
      <w:r w:rsidR="0099220A" w:rsidRPr="0099220A">
        <w:t>date</w:t>
      </w:r>
      <w:proofErr w:type="spellEnd"/>
      <w:r w:rsidR="0099220A" w:rsidRPr="0099220A">
        <w:t xml:space="preserve"> }</w:t>
      </w:r>
      <w:proofErr w:type="gramEnd"/>
      <w:r w:rsidR="0099220A" w:rsidRPr="0099220A">
        <w:t>}</w:t>
      </w:r>
      <w:r w:rsidR="0099220A">
        <w:t xml:space="preserve"> </w:t>
      </w:r>
      <w:r>
        <w:t xml:space="preserve">(the </w:t>
      </w:r>
      <w:r>
        <w:rPr>
          <w:b/>
        </w:rPr>
        <w:t>“Effective Date”</w:t>
      </w:r>
      <w:r>
        <w:t xml:space="preserve">) by and between:   </w:t>
      </w:r>
    </w:p>
    <w:p w14:paraId="19CC52C3" w14:textId="5DF5F3C9" w:rsidR="00EB0CA6" w:rsidRPr="0099220A" w:rsidRDefault="00000000" w:rsidP="0099220A">
      <w:pPr>
        <w:ind w:left="244" w:right="287"/>
      </w:pPr>
      <w:r w:rsidRPr="0099220A">
        <w:rPr>
          <w:b/>
          <w:bCs/>
          <w:noProof/>
        </w:rPr>
        <w:drawing>
          <wp:anchor distT="0" distB="0" distL="114300" distR="114300" simplePos="0" relativeHeight="251658240" behindDoc="1" locked="0" layoutInCell="1" allowOverlap="0" wp14:anchorId="1547DC25" wp14:editId="00D53470">
            <wp:simplePos x="0" y="0"/>
            <wp:positionH relativeFrom="column">
              <wp:posOffset>-304</wp:posOffset>
            </wp:positionH>
            <wp:positionV relativeFrom="paragraph">
              <wp:posOffset>-897659</wp:posOffset>
            </wp:positionV>
            <wp:extent cx="5943600" cy="5943600"/>
            <wp:effectExtent l="0" t="0" r="0" b="0"/>
            <wp:wrapNone/>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stretch>
                      <a:fillRect/>
                    </a:stretch>
                  </pic:blipFill>
                  <pic:spPr>
                    <a:xfrm>
                      <a:off x="0" y="0"/>
                      <a:ext cx="5943600" cy="5943600"/>
                    </a:xfrm>
                    <a:prstGeom prst="rect">
                      <a:avLst/>
                    </a:prstGeom>
                  </pic:spPr>
                </pic:pic>
              </a:graphicData>
            </a:graphic>
          </wp:anchor>
        </w:drawing>
      </w:r>
      <w:r w:rsidR="0099220A" w:rsidRPr="0099220A">
        <w:rPr>
          <w:b/>
          <w:bCs/>
          <w:noProof/>
        </w:rPr>
        <w:t xml:space="preserve">{{ supplier_name }}, a company</w:t>
      </w:r>
      <w:proofErr w:type="gramStart"/>
      <w:r w:rsidR="0099220A" w:rsidRPr="0099220A">
        <w:rPr>
          <w:b/>
          <w:bCs/>
          <w:noProof/>
        </w:rPr>
        <w:t xml:space="preserve"/>
      </w:r>
      <w:r>
        <w:t xml:space="preserve"/>
      </w:r>
      <w:proofErr w:type="gramEnd"/>
      <w:r>
        <w:t xml:space="preserve"> duly incorporated and existing under the laws of </w:t>
      </w:r>
      <w:proofErr w:type="gramStart"/>
      <w:r w:rsidR="0099220A" w:rsidRPr="0099220A">
        <w:t xml:space="preserve">{{ </w:t>
      </w:r>
      <w:proofErr w:type="spellStart"/>
      <w:r w:rsidR="0099220A" w:rsidRPr="0099220A">
        <w:t>supplier</w:t>
      </w:r>
      <w:proofErr w:type="gramEnd"/>
      <w:r w:rsidR="0099220A" w:rsidRPr="0099220A">
        <w:t>_</w:t>
      </w:r>
      <w:proofErr w:type="gramStart"/>
      <w:r w:rsidR="0099220A" w:rsidRPr="0099220A">
        <w:t>country</w:t>
      </w:r>
      <w:proofErr w:type="spellEnd"/>
      <w:r w:rsidR="0099220A" w:rsidRPr="0099220A">
        <w:t xml:space="preserve"> }</w:t>
      </w:r>
      <w:proofErr w:type="gramEnd"/>
      <w:r w:rsidR="0099220A" w:rsidRPr="0099220A">
        <w:t>}</w:t>
      </w:r>
      <w:r>
        <w:t xml:space="preserve">, under Registration No. </w:t>
      </w:r>
      <w:r w:rsidR="0099220A" w:rsidRPr="0099220A">
        <w:rPr>
          <w:b/>
        </w:rPr>
        <w:t xml:space="preserve">{{ </w:t>
      </w:r>
      <w:proofErr w:type="spellStart"/>
      <w:r w:rsidR="0099220A" w:rsidRPr="0099220A">
        <w:rPr>
          <w:b/>
        </w:rPr>
        <w:t>supplier_registration_number</w:t>
      </w:r>
      <w:proofErr w:type="spellEnd"/>
      <w:r w:rsidR="0099220A" w:rsidRPr="0099220A">
        <w:rPr>
          <w:b/>
        </w:rPr>
        <w:t xml:space="preserve"> }}</w:t>
      </w:r>
      <w:r>
        <w:rPr>
          <w:b/>
        </w:rPr>
        <w:t xml:space="preserve"> </w:t>
      </w:r>
      <w:r>
        <w:t xml:space="preserve">having its registered address and principal place of business at </w:t>
      </w:r>
      <w:r w:rsidR="0099220A" w:rsidRPr="0099220A">
        <w:t xml:space="preserve">{{ </w:t>
      </w:r>
      <w:proofErr w:type="spellStart"/>
      <w:r w:rsidR="0099220A" w:rsidRPr="0099220A">
        <w:t>supplier_address</w:t>
      </w:r>
      <w:proofErr w:type="spellEnd"/>
      <w:r w:rsidR="0099220A" w:rsidRPr="0099220A">
        <w:t xml:space="preserve"> }</w:t>
      </w:r>
      <w:r w:rsidR="0099220A">
        <w:t>}</w:t>
      </w:r>
      <w:r>
        <w:t>. (hereinafter, “</w:t>
      </w:r>
      <w:r>
        <w:rPr>
          <w:b/>
        </w:rPr>
        <w:t>Supplier</w:t>
      </w:r>
      <w:r>
        <w:t xml:space="preserve">”);   </w:t>
      </w:r>
    </w:p>
    <w:p w14:paraId="4E8FCFF1" w14:textId="77777777" w:rsidR="00EB0CA6" w:rsidRDefault="00000000">
      <w:pPr>
        <w:spacing w:after="0"/>
        <w:ind w:left="259"/>
        <w:jc w:val="left"/>
      </w:pPr>
      <w:r>
        <w:t xml:space="preserve">  </w:t>
      </w:r>
    </w:p>
    <w:p w14:paraId="7E293DDE" w14:textId="77777777" w:rsidR="00EB0CA6" w:rsidRDefault="00000000">
      <w:pPr>
        <w:spacing w:after="0"/>
        <w:ind w:left="244" w:right="287"/>
      </w:pPr>
      <w:r>
        <w:t xml:space="preserve">and   </w:t>
      </w:r>
    </w:p>
    <w:p w14:paraId="0F376E61" w14:textId="77777777" w:rsidR="00EB0CA6" w:rsidRDefault="00000000">
      <w:pPr>
        <w:spacing w:after="0"/>
        <w:ind w:left="259"/>
        <w:jc w:val="left"/>
      </w:pPr>
      <w:r>
        <w:t xml:space="preserve">  </w:t>
      </w:r>
    </w:p>
    <w:p w14:paraId="5C92351C" w14:textId="77777777" w:rsidR="00EB0CA6" w:rsidRDefault="00000000">
      <w:pPr>
        <w:ind w:left="244" w:right="287"/>
      </w:pPr>
      <w:r>
        <w:rPr>
          <w:b/>
          <w:i/>
        </w:rPr>
        <w:t>USECTA (PVT) LTD</w:t>
      </w:r>
      <w:r>
        <w:t xml:space="preserve">, a company duly incorporated and existing under the laws of Sri Lanka under Registration No. </w:t>
      </w:r>
      <w:r>
        <w:rPr>
          <w:b/>
          <w:i/>
        </w:rPr>
        <w:t>PV 00327112</w:t>
      </w:r>
      <w:r>
        <w:t xml:space="preserve">, having its registered address and principal place of business at 33/5 </w:t>
      </w:r>
      <w:proofErr w:type="spellStart"/>
      <w:r>
        <w:t>Boruppa</w:t>
      </w:r>
      <w:proofErr w:type="spellEnd"/>
      <w:r>
        <w:t xml:space="preserve"> Road, </w:t>
      </w:r>
      <w:proofErr w:type="spellStart"/>
      <w:r>
        <w:t>Pallegunnepana</w:t>
      </w:r>
      <w:proofErr w:type="spellEnd"/>
      <w:r>
        <w:t>, Kandy, Sri Lanka 20270. (hereinafter, “</w:t>
      </w:r>
      <w:r>
        <w:rPr>
          <w:b/>
        </w:rPr>
        <w:t>Agent</w:t>
      </w:r>
      <w:r>
        <w:t xml:space="preserve">”).   </w:t>
      </w:r>
    </w:p>
    <w:p w14:paraId="700C6403" w14:textId="77777777" w:rsidR="00EB0CA6" w:rsidRDefault="00000000">
      <w:pPr>
        <w:spacing w:after="265"/>
        <w:ind w:left="244" w:right="287"/>
      </w:pPr>
      <w:r>
        <w:t xml:space="preserve">Supplier and Agent are each referred to individually as a </w:t>
      </w:r>
      <w:r>
        <w:rPr>
          <w:b/>
        </w:rPr>
        <w:t>“Party”</w:t>
      </w:r>
      <w:r>
        <w:t xml:space="preserve">, and collectively as the </w:t>
      </w:r>
      <w:r>
        <w:rPr>
          <w:b/>
        </w:rPr>
        <w:t>“Parties.”</w:t>
      </w:r>
      <w:r>
        <w:t xml:space="preserve">   </w:t>
      </w:r>
    </w:p>
    <w:p w14:paraId="2665B60F" w14:textId="77777777" w:rsidR="00EB0CA6" w:rsidRDefault="00000000">
      <w:pPr>
        <w:spacing w:after="219"/>
        <w:ind w:left="271"/>
        <w:jc w:val="left"/>
      </w:pPr>
      <w:r>
        <w:t xml:space="preserve">    </w:t>
      </w:r>
      <w:r>
        <w:tab/>
        <w:t xml:space="preserve">  </w:t>
      </w:r>
    </w:p>
    <w:p w14:paraId="270637BD" w14:textId="77777777" w:rsidR="00EB0CA6" w:rsidRDefault="00000000">
      <w:pPr>
        <w:pStyle w:val="Heading1"/>
        <w:ind w:left="252"/>
      </w:pPr>
      <w:r>
        <w:t xml:space="preserve">1. Definitions   </w:t>
      </w:r>
    </w:p>
    <w:p w14:paraId="349522C8" w14:textId="280BF586" w:rsidR="00EB0CA6" w:rsidRPr="0099220A" w:rsidRDefault="00000000" w:rsidP="0099220A">
      <w:pPr>
        <w:ind w:left="244" w:right="287"/>
      </w:pPr>
      <w:r>
        <w:t>1.1 “</w:t>
      </w:r>
      <w:r>
        <w:rPr>
          <w:b/>
        </w:rPr>
        <w:t>Supplier</w:t>
      </w:r>
      <w:r>
        <w:t xml:space="preserve">” means </w:t>
      </w:r>
      <w:proofErr w:type="gramStart"/>
      <w:r w:rsidR="0099220A" w:rsidRPr="0099220A">
        <w:t xml:space="preserve">{{ </w:t>
      </w:r>
      <w:proofErr w:type="spellStart"/>
      <w:r w:rsidR="0099220A" w:rsidRPr="0099220A">
        <w:t>supplier</w:t>
      </w:r>
      <w:proofErr w:type="gramEnd"/>
      <w:r w:rsidR="0099220A" w:rsidRPr="0099220A">
        <w:t>_</w:t>
      </w:r>
      <w:proofErr w:type="gramStart"/>
      <w:r w:rsidR="0099220A" w:rsidRPr="0099220A">
        <w:t>name</w:t>
      </w:r>
      <w:proofErr w:type="spellEnd"/>
      <w:r w:rsidR="0099220A" w:rsidRPr="0099220A">
        <w:t xml:space="preserve"> }</w:t>
      </w:r>
      <w:proofErr w:type="gramEnd"/>
      <w:r w:rsidR="0099220A" w:rsidRPr="0099220A">
        <w:t>}</w:t>
      </w:r>
      <w:r>
        <w:t xml:space="preserve">, the foreign manufacturer or exporter submitting a bid to SPMC under Tender </w:t>
      </w:r>
      <w:proofErr w:type="gramStart"/>
      <w:r w:rsidR="0099220A" w:rsidRPr="0099220A">
        <w:t xml:space="preserve">{{ </w:t>
      </w:r>
      <w:proofErr w:type="spellStart"/>
      <w:r w:rsidR="0099220A" w:rsidRPr="0099220A">
        <w:t>bid</w:t>
      </w:r>
      <w:proofErr w:type="gramEnd"/>
      <w:r w:rsidR="0099220A" w:rsidRPr="0099220A">
        <w:t>_</w:t>
      </w:r>
      <w:proofErr w:type="gramStart"/>
      <w:r w:rsidR="0099220A" w:rsidRPr="0099220A">
        <w:t>reference</w:t>
      </w:r>
      <w:proofErr w:type="spellEnd"/>
      <w:r w:rsidR="0099220A" w:rsidRPr="0099220A">
        <w:t xml:space="preserve"> }</w:t>
      </w:r>
      <w:proofErr w:type="gramEnd"/>
      <w:r w:rsidR="0099220A" w:rsidRPr="0099220A">
        <w:t>}</w:t>
      </w:r>
      <w:r>
        <w:t xml:space="preserve">.   </w:t>
      </w:r>
    </w:p>
    <w:p w14:paraId="58641351" w14:textId="77777777" w:rsidR="00EB0CA6" w:rsidRDefault="00000000">
      <w:pPr>
        <w:ind w:left="244" w:right="287"/>
      </w:pPr>
      <w:r>
        <w:t>1.2 “</w:t>
      </w:r>
      <w:r>
        <w:rPr>
          <w:b/>
        </w:rPr>
        <w:t>Agent</w:t>
      </w:r>
      <w:r>
        <w:t xml:space="preserve">” means USECTA (PVT) LTD, appointed as the local agent in Sri Lanka.   </w:t>
      </w:r>
    </w:p>
    <w:p w14:paraId="12460144" w14:textId="77777777" w:rsidR="00EB0CA6" w:rsidRDefault="00000000">
      <w:pPr>
        <w:ind w:left="244" w:right="287"/>
      </w:pPr>
      <w:r>
        <w:t>1.3 “</w:t>
      </w:r>
      <w:r>
        <w:rPr>
          <w:b/>
        </w:rPr>
        <w:t>SPMC</w:t>
      </w:r>
      <w:r>
        <w:t xml:space="preserve">” means the State Pharmaceuticals Manufacturing Corporation of Sri Lanka.   </w:t>
      </w:r>
    </w:p>
    <w:p w14:paraId="22AB4454" w14:textId="45070612" w:rsidR="00EB0CA6" w:rsidRDefault="00000000" w:rsidP="0099220A">
      <w:pPr>
        <w:ind w:left="244" w:right="287"/>
      </w:pPr>
      <w:r>
        <w:t>1.4 “</w:t>
      </w:r>
      <w:r>
        <w:rPr>
          <w:b/>
        </w:rPr>
        <w:t>GCC</w:t>
      </w:r>
      <w:r>
        <w:t xml:space="preserve">” means the General Conditions of Contract included in the SPMC Bid Document </w:t>
      </w:r>
      <w:proofErr w:type="gramStart"/>
      <w:r w:rsidR="0099220A" w:rsidRPr="0099220A">
        <w:t xml:space="preserve">{{ </w:t>
      </w:r>
      <w:proofErr w:type="spellStart"/>
      <w:r w:rsidR="0099220A" w:rsidRPr="0099220A">
        <w:t>bid</w:t>
      </w:r>
      <w:proofErr w:type="gramEnd"/>
      <w:r w:rsidR="0099220A" w:rsidRPr="0099220A">
        <w:t>_</w:t>
      </w:r>
      <w:proofErr w:type="gramStart"/>
      <w:r w:rsidR="0099220A" w:rsidRPr="0099220A">
        <w:t>reference</w:t>
      </w:r>
      <w:proofErr w:type="spellEnd"/>
      <w:r w:rsidR="0099220A" w:rsidRPr="0099220A">
        <w:t xml:space="preserve"> }</w:t>
      </w:r>
      <w:proofErr w:type="gramEnd"/>
      <w:r w:rsidR="0099220A" w:rsidRPr="0099220A">
        <w:t>}</w:t>
      </w:r>
      <w:r>
        <w:t xml:space="preserve">.   </w:t>
      </w:r>
    </w:p>
    <w:p w14:paraId="1F690DF4" w14:textId="1322294B" w:rsidR="00EB0CA6" w:rsidRDefault="00000000" w:rsidP="0099220A">
      <w:pPr>
        <w:ind w:left="244" w:right="287"/>
      </w:pPr>
      <w:r>
        <w:t>1.5 “</w:t>
      </w:r>
      <w:r>
        <w:rPr>
          <w:b/>
        </w:rPr>
        <w:t>Tender</w:t>
      </w:r>
      <w:r>
        <w:t xml:space="preserve">” means the procurement process under </w:t>
      </w:r>
      <w:proofErr w:type="gramStart"/>
      <w:r w:rsidR="0099220A" w:rsidRPr="0099220A">
        <w:t xml:space="preserve">{{ </w:t>
      </w:r>
      <w:proofErr w:type="spellStart"/>
      <w:r w:rsidR="0099220A" w:rsidRPr="0099220A">
        <w:t>bid</w:t>
      </w:r>
      <w:proofErr w:type="gramEnd"/>
      <w:r w:rsidR="0099220A" w:rsidRPr="0099220A">
        <w:t>_</w:t>
      </w:r>
      <w:proofErr w:type="gramStart"/>
      <w:r w:rsidR="0099220A" w:rsidRPr="0099220A">
        <w:t>reference</w:t>
      </w:r>
      <w:proofErr w:type="spellEnd"/>
      <w:r w:rsidR="0099220A" w:rsidRPr="0099220A">
        <w:t xml:space="preserve"> }</w:t>
      </w:r>
      <w:proofErr w:type="gramEnd"/>
      <w:r w:rsidR="0099220A" w:rsidRPr="0099220A">
        <w:t>}</w:t>
      </w:r>
      <w:r>
        <w:t xml:space="preserve">.   </w:t>
      </w:r>
    </w:p>
    <w:p w14:paraId="1C490F67" w14:textId="77777777" w:rsidR="00EB0CA6" w:rsidRDefault="00000000">
      <w:pPr>
        <w:ind w:left="244" w:right="287"/>
      </w:pPr>
      <w:r>
        <w:t>1.6 “</w:t>
      </w:r>
      <w:r>
        <w:rPr>
          <w:b/>
        </w:rPr>
        <w:t>Contract</w:t>
      </w:r>
      <w:r>
        <w:t xml:space="preserve">” means any supply contract signed between the Supplier and SPMC after award.   </w:t>
      </w:r>
    </w:p>
    <w:p w14:paraId="39E09A04" w14:textId="77777777" w:rsidR="00EB0CA6" w:rsidRDefault="00000000">
      <w:pPr>
        <w:spacing w:after="345"/>
        <w:ind w:left="0"/>
        <w:jc w:val="left"/>
      </w:pPr>
      <w:r>
        <w:t xml:space="preserve"> </w:t>
      </w:r>
    </w:p>
    <w:p w14:paraId="78815CBF" w14:textId="77777777" w:rsidR="00EB0CA6" w:rsidRDefault="00000000">
      <w:pPr>
        <w:spacing w:after="22"/>
        <w:ind w:left="-5" w:hanging="10"/>
        <w:jc w:val="left"/>
      </w:pPr>
      <w:proofErr w:type="spellStart"/>
      <w:r>
        <w:rPr>
          <w:sz w:val="18"/>
        </w:rPr>
        <w:t>Usecta</w:t>
      </w:r>
      <w:proofErr w:type="spellEnd"/>
      <w:r>
        <w:rPr>
          <w:sz w:val="18"/>
        </w:rPr>
        <w:t xml:space="preserve"> Confidential  </w:t>
      </w:r>
    </w:p>
    <w:p w14:paraId="15D00EAA" w14:textId="77777777" w:rsidR="00EB0CA6" w:rsidRDefault="00000000">
      <w:pPr>
        <w:tabs>
          <w:tab w:val="center" w:pos="2160"/>
          <w:tab w:val="center" w:pos="2881"/>
          <w:tab w:val="center" w:pos="3601"/>
          <w:tab w:val="center" w:pos="4321"/>
          <w:tab w:val="center" w:pos="5041"/>
          <w:tab w:val="center" w:pos="5761"/>
          <w:tab w:val="center" w:pos="6481"/>
          <w:tab w:val="center" w:pos="7201"/>
          <w:tab w:val="center" w:pos="8762"/>
        </w:tabs>
        <w:spacing w:after="22"/>
        <w:ind w:left="-15"/>
        <w:jc w:val="left"/>
      </w:pPr>
      <w:r>
        <w:rPr>
          <w:sz w:val="18"/>
        </w:rPr>
        <w:t xml:space="preserve">Agency </w:t>
      </w:r>
      <w:proofErr w:type="gramStart"/>
      <w:r>
        <w:rPr>
          <w:sz w:val="18"/>
        </w:rPr>
        <w:t xml:space="preserve">Agreement  </w:t>
      </w:r>
      <w:r>
        <w:rPr>
          <w:sz w:val="18"/>
        </w:rPr>
        <w:tab/>
      </w:r>
      <w:proofErr w:type="gramEnd"/>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1 of 5 </w:t>
      </w:r>
    </w:p>
    <w:p w14:paraId="69CF4C39" w14:textId="77777777" w:rsidR="00EB0CA6" w:rsidRDefault="00000000">
      <w:pPr>
        <w:ind w:left="259"/>
        <w:jc w:val="left"/>
      </w:pPr>
      <w:r>
        <w:t xml:space="preserve"> </w:t>
      </w:r>
    </w:p>
    <w:p w14:paraId="50AC16F3" w14:textId="77777777" w:rsidR="00EB0CA6" w:rsidRDefault="00000000">
      <w:pPr>
        <w:pStyle w:val="Heading1"/>
        <w:ind w:left="252"/>
      </w:pPr>
      <w:r>
        <w:lastRenderedPageBreak/>
        <w:t xml:space="preserve">2. Purpose   </w:t>
      </w:r>
    </w:p>
    <w:p w14:paraId="74F945DC" w14:textId="6EDED5FD" w:rsidR="00EB0CA6" w:rsidRDefault="00000000" w:rsidP="0099220A">
      <w:pPr>
        <w:ind w:left="244" w:right="287"/>
      </w:pPr>
      <w:r>
        <w:t xml:space="preserve">2.1 The Supplier appoints the Agent as its Local Agent in Sri Lanka for tender </w:t>
      </w:r>
      <w:proofErr w:type="gramStart"/>
      <w:r w:rsidR="0099220A" w:rsidRPr="0099220A">
        <w:t xml:space="preserve">{{ </w:t>
      </w:r>
      <w:proofErr w:type="spellStart"/>
      <w:r w:rsidR="0099220A" w:rsidRPr="0099220A">
        <w:t>bid</w:t>
      </w:r>
      <w:proofErr w:type="gramEnd"/>
      <w:r w:rsidR="0099220A" w:rsidRPr="0099220A">
        <w:t>_</w:t>
      </w:r>
      <w:proofErr w:type="gramStart"/>
      <w:r w:rsidR="0099220A" w:rsidRPr="0099220A">
        <w:t>reference</w:t>
      </w:r>
      <w:proofErr w:type="spellEnd"/>
      <w:r w:rsidR="0099220A" w:rsidRPr="0099220A">
        <w:t xml:space="preserve"> }</w:t>
      </w:r>
      <w:proofErr w:type="gramEnd"/>
      <w:r w:rsidR="0099220A" w:rsidRPr="0099220A">
        <w:t>}</w:t>
      </w:r>
      <w:r>
        <w:t xml:space="preserve"> issued by the State Pharmaceuticals Manufacturing Corporation (SPMC).  </w:t>
      </w:r>
    </w:p>
    <w:p w14:paraId="19FA041B" w14:textId="05B3063E" w:rsidR="00EB0CA6" w:rsidRDefault="00000000" w:rsidP="0099220A">
      <w:pPr>
        <w:ind w:left="244" w:right="287"/>
      </w:pPr>
      <w:r>
        <w:t>2.2 This Agreement is exclusively for the items, namely,</w:t>
      </w:r>
      <w:r w:rsidR="0099220A">
        <w:t xml:space="preserve"> </w:t>
      </w:r>
      <w:proofErr w:type="gramStart"/>
      <w:r w:rsidR="0099220A" w:rsidRPr="0099220A">
        <w:t xml:space="preserve">{{ </w:t>
      </w:r>
      <w:proofErr w:type="spellStart"/>
      <w:r w:rsidR="0099220A" w:rsidRPr="0099220A">
        <w:t>agreement</w:t>
      </w:r>
      <w:proofErr w:type="gramEnd"/>
      <w:r w:rsidR="0099220A" w:rsidRPr="0099220A">
        <w:t>_item_</w:t>
      </w:r>
      <w:proofErr w:type="gramStart"/>
      <w:r w:rsidR="0099220A" w:rsidRPr="0099220A">
        <w:t>names</w:t>
      </w:r>
      <w:proofErr w:type="spellEnd"/>
      <w:r w:rsidR="0099220A" w:rsidRPr="0099220A">
        <w:t xml:space="preserve"> }</w:t>
      </w:r>
      <w:proofErr w:type="gramEnd"/>
      <w:r w:rsidR="0099220A" w:rsidRPr="0099220A">
        <w:t>}</w:t>
      </w:r>
      <w:r w:rsidR="0099220A">
        <w:t xml:space="preserve">, </w:t>
      </w:r>
      <w:r>
        <w:t xml:space="preserve">under the aforementioned tender.  </w:t>
      </w:r>
    </w:p>
    <w:p w14:paraId="277C4AF7" w14:textId="77777777" w:rsidR="00EB0CA6" w:rsidRDefault="00000000">
      <w:pPr>
        <w:spacing w:after="209"/>
        <w:ind w:left="259"/>
        <w:jc w:val="left"/>
      </w:pPr>
      <w:r>
        <w:t xml:space="preserve">  </w:t>
      </w:r>
    </w:p>
    <w:p w14:paraId="6654A053" w14:textId="77777777" w:rsidR="00EB0CA6" w:rsidRDefault="00000000">
      <w:pPr>
        <w:pStyle w:val="Heading1"/>
        <w:ind w:left="252"/>
      </w:pPr>
      <w:r>
        <w:t xml:space="preserve">3. Appointment and Scope   </w:t>
      </w:r>
    </w:p>
    <w:p w14:paraId="57976BA4" w14:textId="77777777" w:rsidR="00EB0CA6" w:rsidRDefault="00000000">
      <w:pPr>
        <w:ind w:left="244" w:right="287"/>
      </w:pPr>
      <w:r>
        <w:t xml:space="preserve">3.1 The Agent is authorized to submit bids, represent the Supplier before SPMC, and coordinate all documentation and communication relating to the Tender, provided that all actions taken by the Agent under this Clause 3.1 requiring binding commercial commitments or changes to the Supplier's obligations shall require the Supplier's prior written confirmation. The Agent shall not make any commitments, warranties, or concessions beyond the requirements of the Tender documents without the Supplier's prior written consent. </w:t>
      </w:r>
    </w:p>
    <w:p w14:paraId="67094419" w14:textId="77777777" w:rsidR="00EB0CA6" w:rsidRDefault="00000000">
      <w:pPr>
        <w:ind w:left="244" w:right="287"/>
      </w:pPr>
      <w:r>
        <w:t xml:space="preserve">3.2 The Agent is not authorized to enter into contracts or financial commitments on behalf of the Supplier beyond tender-related matters.   </w:t>
      </w:r>
    </w:p>
    <w:p w14:paraId="698664E5" w14:textId="77777777" w:rsidR="00EB0CA6" w:rsidRDefault="00000000">
      <w:pPr>
        <w:ind w:left="244" w:right="287"/>
      </w:pPr>
      <w:r>
        <w:t xml:space="preserve">3.3 This appointment is </w:t>
      </w:r>
      <w:r>
        <w:rPr>
          <w:b/>
        </w:rPr>
        <w:t>non-exclusive</w:t>
      </w:r>
      <w:r>
        <w:t xml:space="preserve">. Nothing in this Agreement shall restrict either Party from conducting business with or appointing other manufacturers, suppliers, principals, agents, or distributors, whether or not they offer products similar to those covered by this Agreement, provided that neither Party breaches its confidentiality obligations or the non-circumvention provisions contained in this Agreement.   </w:t>
      </w:r>
    </w:p>
    <w:p w14:paraId="63D9A205" w14:textId="77777777" w:rsidR="00EB0CA6" w:rsidRDefault="00000000">
      <w:pPr>
        <w:jc w:val="left"/>
      </w:pPr>
      <w:r>
        <w:t xml:space="preserve"> </w:t>
      </w:r>
    </w:p>
    <w:p w14:paraId="2F298B2F" w14:textId="77777777" w:rsidR="00EB0CA6" w:rsidRDefault="00000000">
      <w:pPr>
        <w:pStyle w:val="Heading1"/>
        <w:ind w:left="252"/>
      </w:pPr>
      <w:r>
        <w:t xml:space="preserve">4. Supplier Obligations    </w:t>
      </w:r>
    </w:p>
    <w:p w14:paraId="67CD5D18" w14:textId="0BCF0339" w:rsidR="00EB0CA6" w:rsidRDefault="00000000" w:rsidP="0099220A">
      <w:pPr>
        <w:ind w:left="244" w:right="287"/>
      </w:pPr>
      <w:r>
        <w:t xml:space="preserve">4.1 The Supplier shall comply fully with all requirements in the SPMC Bid </w:t>
      </w:r>
      <w:proofErr w:type="gramStart"/>
      <w:r>
        <w:t xml:space="preserve">Document {{ bid_reference }}</w:t>
      </w:r>
      <w:r w:rsidR="0099220A" w:rsidRPr="0099220A">
        <w:t xml:space="preserve"/>
      </w:r>
      <w:proofErr w:type="spellStart"/>
      <w:r w:rsidR="0099220A" w:rsidRPr="0099220A">
        <w:t xml:space="preserve"/>
      </w:r>
      <w:proofErr w:type="gramEnd"/>
      <w:r w:rsidR="0099220A" w:rsidRPr="0099220A">
        <w:t xml:space="preserve"/>
      </w:r>
      <w:proofErr w:type="gramStart"/>
      <w:r w:rsidR="0099220A" w:rsidRPr="0099220A">
        <w:t xml:space="preserve"/>
      </w:r>
      <w:proofErr w:type="spellEnd"/>
      <w:r w:rsidR="0099220A" w:rsidRPr="0099220A">
        <w:t xml:space="preserve"/>
      </w:r>
      <w:proofErr w:type="gramEnd"/>
      <w:r w:rsidR="0099220A" w:rsidRPr="0099220A">
        <w:t xml:space="preserve"/>
      </w:r>
      <w:r>
        <w:t xml:space="preserve">.   </w:t>
      </w:r>
    </w:p>
    <w:p w14:paraId="4C794573" w14:textId="77777777" w:rsidR="00EB0CA6" w:rsidRDefault="00000000">
      <w:pPr>
        <w:ind w:left="244" w:right="287"/>
      </w:pPr>
      <w:r>
        <w:t xml:space="preserve">4.2 Supplier shall provide all certifications, test reports, and documents required for tender compliance, including but not limited to GMP, FSC, COA, COPE, and relevant regulatory documentation   </w:t>
      </w:r>
    </w:p>
    <w:p w14:paraId="636A1D8C" w14:textId="77777777" w:rsidR="00EB0CA6" w:rsidRDefault="00000000">
      <w:pPr>
        <w:ind w:left="244" w:right="287"/>
      </w:pPr>
      <w:r>
        <w:t xml:space="preserve">4.3 As per GCC 3, GCC 8, and GCC 10, the Supplier shall ensure timely delivery, compliance with specifications, product quality, and warranty obligations.    </w:t>
      </w:r>
    </w:p>
    <w:p w14:paraId="78FC7CB7" w14:textId="77777777" w:rsidR="00EB0CA6" w:rsidRDefault="00000000">
      <w:pPr>
        <w:ind w:left="244" w:right="287"/>
      </w:pPr>
      <w:r>
        <w:t xml:space="preserve">4.4 In accordance with GCC 7, GCC 8 and GCC 9, the Supplier shall provide all packing, marking, transport, insurance, and related documentation.   </w:t>
      </w:r>
    </w:p>
    <w:p w14:paraId="09497829" w14:textId="77777777" w:rsidR="00EB0CA6" w:rsidRDefault="00000000">
      <w:pPr>
        <w:ind w:left="244" w:right="287"/>
      </w:pPr>
      <w:r>
        <w:t xml:space="preserve">4.5 In line with GCC 6, the Supplier shall support inspections, sampling, testing, and acceptance procedures required by SPMC.   </w:t>
      </w:r>
    </w:p>
    <w:p w14:paraId="62938426" w14:textId="77777777" w:rsidR="00EB0CA6" w:rsidRDefault="00000000">
      <w:pPr>
        <w:ind w:left="244" w:right="287"/>
      </w:pPr>
      <w:r>
        <w:t xml:space="preserve">4.6 Pursuant to GCC 17, the Supplier shall bear all penalties or liquidated damages imposed for delays or non-performance.   </w:t>
      </w:r>
    </w:p>
    <w:p w14:paraId="50419C0A" w14:textId="77777777" w:rsidR="00EB0CA6" w:rsidRDefault="00000000">
      <w:pPr>
        <w:ind w:left="244" w:right="287"/>
      </w:pPr>
      <w:r>
        <w:t xml:space="preserve">4.7 Under GCC 18, the Supplier acknowledges SPMC’s right to terminate for failure to comply with performance obligations.   </w:t>
      </w:r>
    </w:p>
    <w:p w14:paraId="000C1D9A" w14:textId="77777777" w:rsidR="00EB0CA6" w:rsidRDefault="00000000">
      <w:pPr>
        <w:ind w:left="244" w:right="287"/>
      </w:pPr>
      <w:r>
        <w:lastRenderedPageBreak/>
        <w:t xml:space="preserve">4.8 The Supplier shall be solely responsible for providing the Bid Security and the subsequent Performance Security of 10% within 28 days of the notification of award, as mandated by GCC Clause 5.  </w:t>
      </w:r>
    </w:p>
    <w:p w14:paraId="6BD85AFC" w14:textId="77777777" w:rsidR="00EB0CA6" w:rsidRDefault="00000000">
      <w:pPr>
        <w:ind w:left="244" w:right="287"/>
      </w:pPr>
      <w:r>
        <w:t xml:space="preserve">4.9 Delivery schedules are subject to change. If a bid is awarded, a contract will be signed detailing the delivery schedule, which shall be mutually discussed and agreed upon between the Supplier and SPMC. Once agreed on the new delivery terms, it is the duty of the Supplier to comply with and fulfill them. Any modification to the delivery schedule that materially affects the Supplier's obligations shall require the Supplier's prior written consent. </w:t>
      </w:r>
    </w:p>
    <w:p w14:paraId="66275EAC" w14:textId="77777777" w:rsidR="00EB0CA6" w:rsidRDefault="00000000">
      <w:pPr>
        <w:spacing w:after="206"/>
        <w:ind w:left="259"/>
        <w:jc w:val="left"/>
      </w:pPr>
      <w:r>
        <w:t xml:space="preserve">  </w:t>
      </w:r>
    </w:p>
    <w:p w14:paraId="0F67CDF8" w14:textId="77777777" w:rsidR="00EB0CA6" w:rsidRDefault="00000000">
      <w:pPr>
        <w:pStyle w:val="Heading1"/>
        <w:ind w:left="252"/>
      </w:pPr>
      <w:r>
        <w:t xml:space="preserve">5. Agent Obligations   </w:t>
      </w:r>
    </w:p>
    <w:p w14:paraId="1C5562A3" w14:textId="77777777" w:rsidR="00EB0CA6" w:rsidRDefault="00000000">
      <w:pPr>
        <w:ind w:left="244" w:right="287"/>
      </w:pPr>
      <w:r>
        <w:t xml:space="preserve">5.1 The Agent shall prepare and submit bids in accordance with SPMC tender requirements.   </w:t>
      </w:r>
    </w:p>
    <w:p w14:paraId="12B5BBE4" w14:textId="77777777" w:rsidR="00EB0CA6" w:rsidRDefault="00000000">
      <w:pPr>
        <w:ind w:left="244" w:right="287"/>
      </w:pPr>
      <w:r>
        <w:t xml:space="preserve">5.2 The Agent shall maintain confidentiality and act in the Supplier’s best interests during the tender process.   </w:t>
      </w:r>
    </w:p>
    <w:p w14:paraId="60F5E7E7" w14:textId="77777777" w:rsidR="00EB0CA6" w:rsidRDefault="00000000">
      <w:pPr>
        <w:ind w:left="244" w:right="287"/>
      </w:pPr>
      <w:r>
        <w:t xml:space="preserve">5.3 The Agent shall provide timely communication and documentation updates.   </w:t>
      </w:r>
    </w:p>
    <w:p w14:paraId="54CE6D19" w14:textId="77777777" w:rsidR="00EB0CA6" w:rsidRDefault="00000000">
      <w:pPr>
        <w:spacing w:after="214" w:line="257" w:lineRule="auto"/>
        <w:ind w:left="267" w:hanging="10"/>
        <w:jc w:val="left"/>
      </w:pPr>
      <w:r>
        <w:t xml:space="preserve">5.4 The Agent shall indemnify the Supplier against any direct losses, fines, or penalties incurred solely as a result of the Agent's negligence, willful misconduct, or material breach of this Agreement in performing its obligations. </w:t>
      </w:r>
    </w:p>
    <w:p w14:paraId="0E3C2C4E" w14:textId="77777777" w:rsidR="00EB0CA6" w:rsidRDefault="00000000">
      <w:pPr>
        <w:spacing w:after="0"/>
        <w:ind w:left="271"/>
        <w:jc w:val="left"/>
      </w:pPr>
      <w:r>
        <w:t xml:space="preserve">   </w:t>
      </w:r>
    </w:p>
    <w:p w14:paraId="357C661B" w14:textId="77777777" w:rsidR="00EB0CA6" w:rsidRDefault="00000000">
      <w:pPr>
        <w:pStyle w:val="Heading1"/>
        <w:ind w:left="252"/>
      </w:pPr>
      <w:r>
        <w:t xml:space="preserve">6. Financial Terms   </w:t>
      </w:r>
    </w:p>
    <w:p w14:paraId="0065F560" w14:textId="77777777" w:rsidR="00EB0CA6" w:rsidRDefault="00000000">
      <w:pPr>
        <w:spacing w:after="0"/>
        <w:ind w:left="259"/>
        <w:jc w:val="left"/>
      </w:pPr>
      <w:r>
        <w:t xml:space="preserve"> </w:t>
      </w:r>
    </w:p>
    <w:p w14:paraId="62831600" w14:textId="77777777" w:rsidR="00EB0CA6" w:rsidRDefault="00000000">
      <w:pPr>
        <w:spacing w:after="0"/>
        <w:ind w:left="244" w:right="287"/>
      </w:pPr>
      <w:r>
        <w:t xml:space="preserve">6.1 Agent's Margin and Commission </w:t>
      </w:r>
    </w:p>
    <w:p w14:paraId="59EFEBB2" w14:textId="77777777" w:rsidR="00EB0CA6" w:rsidRDefault="00000000">
      <w:pPr>
        <w:spacing w:after="0"/>
        <w:ind w:left="259"/>
        <w:jc w:val="left"/>
      </w:pPr>
      <w:r>
        <w:t xml:space="preserve">  </w:t>
      </w:r>
    </w:p>
    <w:p w14:paraId="6431F0E4" w14:textId="77777777" w:rsidR="00EB0CA6" w:rsidRDefault="00000000">
      <w:pPr>
        <w:spacing w:after="0"/>
        <w:ind w:left="540" w:right="287"/>
      </w:pPr>
      <w:r>
        <w:t xml:space="preserve">6.1.1 The Agent will notify the Supplier of the final bid value before submission. </w:t>
      </w:r>
    </w:p>
    <w:p w14:paraId="6AF343E0" w14:textId="77777777" w:rsidR="00EB0CA6" w:rsidRDefault="00000000">
      <w:pPr>
        <w:spacing w:after="0"/>
        <w:ind w:left="259"/>
        <w:jc w:val="left"/>
      </w:pPr>
      <w:r>
        <w:t xml:space="preserve"> </w:t>
      </w:r>
    </w:p>
    <w:p w14:paraId="117FDB8B" w14:textId="77777777" w:rsidR="00EB0CA6" w:rsidRDefault="00000000">
      <w:pPr>
        <w:spacing w:after="0"/>
        <w:ind w:left="540" w:right="287"/>
      </w:pPr>
      <w:r>
        <w:t xml:space="preserve">6.1.2 The Agent may freely determine the final bid price to SPMC; however, the difference between the final bid price (as awarded by SPMC) and the Supplier’s supply price shall not exceed 10% of the total contract value, unless otherwise mutually agreed in writing. </w:t>
      </w:r>
    </w:p>
    <w:p w14:paraId="71161E03" w14:textId="77777777" w:rsidR="00EB0CA6" w:rsidRDefault="00000000">
      <w:pPr>
        <w:spacing w:after="0"/>
        <w:ind w:left="259"/>
        <w:jc w:val="left"/>
      </w:pPr>
      <w:r>
        <w:t xml:space="preserve"> </w:t>
      </w:r>
    </w:p>
    <w:p w14:paraId="788A53F8" w14:textId="77777777" w:rsidR="00EB0CA6" w:rsidRDefault="00000000">
      <w:pPr>
        <w:spacing w:after="0"/>
        <w:ind w:left="540" w:right="287"/>
      </w:pPr>
      <w:r>
        <w:t xml:space="preserve">6.1.3 This margin between the final contract price and the supply price is considered the Agent's commission. For the avoidance of doubt, the Supplier shall not be required to pay any other separate or additional fixed commission rate on the items. </w:t>
      </w:r>
    </w:p>
    <w:p w14:paraId="6DC44D19" w14:textId="77777777" w:rsidR="00EB0CA6" w:rsidRDefault="00000000">
      <w:pPr>
        <w:spacing w:after="0"/>
        <w:ind w:left="259"/>
        <w:jc w:val="left"/>
      </w:pPr>
      <w:r>
        <w:t xml:space="preserve">  </w:t>
      </w:r>
    </w:p>
    <w:p w14:paraId="1ECEA99A" w14:textId="77777777" w:rsidR="00EB0CA6" w:rsidRDefault="00000000">
      <w:pPr>
        <w:spacing w:after="0"/>
        <w:ind w:left="244" w:right="287"/>
      </w:pPr>
      <w:r>
        <w:t xml:space="preserve">6.2 Sample Shipment </w:t>
      </w:r>
    </w:p>
    <w:p w14:paraId="794D339C" w14:textId="77777777" w:rsidR="00EB0CA6" w:rsidRDefault="00000000">
      <w:pPr>
        <w:spacing w:after="0"/>
        <w:jc w:val="left"/>
      </w:pPr>
      <w:r>
        <w:t xml:space="preserve"> </w:t>
      </w:r>
    </w:p>
    <w:p w14:paraId="21C1F07E" w14:textId="77777777" w:rsidR="00EB0CA6" w:rsidRDefault="00000000">
      <w:pPr>
        <w:spacing w:after="0"/>
        <w:ind w:left="530" w:right="287"/>
      </w:pPr>
      <w:r>
        <w:t xml:space="preserve">6.2.1 The Supplier shall provide all required samples for the tender at no material cost to the Agent. The material cost of such samples shall be borne solely by the Supplier, regardless of whether the tender is awarded or not. </w:t>
      </w:r>
    </w:p>
    <w:p w14:paraId="2833DF53" w14:textId="77777777" w:rsidR="00EB0CA6" w:rsidRDefault="00000000">
      <w:pPr>
        <w:spacing w:after="0"/>
        <w:ind w:left="530"/>
        <w:jc w:val="left"/>
      </w:pPr>
      <w:r>
        <w:t xml:space="preserve"> </w:t>
      </w:r>
    </w:p>
    <w:p w14:paraId="690B4CEA" w14:textId="77777777" w:rsidR="00EB0CA6" w:rsidRDefault="00000000">
      <w:pPr>
        <w:spacing w:after="0"/>
        <w:ind w:left="530" w:right="287"/>
      </w:pPr>
      <w:r>
        <w:t xml:space="preserve">6.2.2 If the tender is successfully awarded to the Supplier, the Supplier shall reimburse the Agent for the full shipment and courier costs incurred by the Agent for the delivery of samples. </w:t>
      </w:r>
    </w:p>
    <w:p w14:paraId="71929E12" w14:textId="77777777" w:rsidR="00EB0CA6" w:rsidRDefault="00000000">
      <w:pPr>
        <w:spacing w:after="0"/>
        <w:ind w:left="530"/>
        <w:jc w:val="left"/>
      </w:pPr>
      <w:r>
        <w:t xml:space="preserve"> </w:t>
      </w:r>
    </w:p>
    <w:p w14:paraId="20C71C6A" w14:textId="77777777" w:rsidR="00EB0CA6" w:rsidRDefault="00000000">
      <w:pPr>
        <w:spacing w:after="0"/>
        <w:ind w:left="526" w:right="287"/>
      </w:pPr>
      <w:r>
        <w:t xml:space="preserve">6.2.3 If the tender is not awarded, the shipment and courier costs shall be borne by the Agent. </w:t>
      </w:r>
    </w:p>
    <w:p w14:paraId="1199DC5D" w14:textId="77777777" w:rsidR="00EB0CA6" w:rsidRDefault="00000000">
      <w:pPr>
        <w:spacing w:after="0"/>
        <w:ind w:left="526"/>
        <w:jc w:val="left"/>
      </w:pPr>
      <w:r>
        <w:t xml:space="preserve"> </w:t>
      </w:r>
    </w:p>
    <w:p w14:paraId="56A784B2" w14:textId="77777777" w:rsidR="00EB0CA6" w:rsidRDefault="00000000">
      <w:pPr>
        <w:spacing w:after="0"/>
        <w:ind w:left="244" w:right="287"/>
      </w:pPr>
      <w:r>
        <w:lastRenderedPageBreak/>
        <w:t xml:space="preserve">6.3 Payment Timelines  </w:t>
      </w:r>
    </w:p>
    <w:p w14:paraId="739A813E" w14:textId="77777777" w:rsidR="00EB0CA6" w:rsidRDefault="00000000">
      <w:pPr>
        <w:spacing w:after="0"/>
        <w:ind w:left="259"/>
        <w:jc w:val="left"/>
      </w:pPr>
      <w:r>
        <w:t xml:space="preserve"> </w:t>
      </w:r>
    </w:p>
    <w:p w14:paraId="095D2CE6" w14:textId="77777777" w:rsidR="00EB0CA6" w:rsidRDefault="00000000">
      <w:pPr>
        <w:spacing w:after="0"/>
        <w:ind w:left="631" w:right="287"/>
      </w:pPr>
      <w:r>
        <w:t xml:space="preserve">6.3.1 Payment of the Agent's commission under Clause 6.1 and reimbursement under Clause 6.2 shall be made within fourteen (14) business days after the Supplier's actual receipt of the corresponding payment from SPMC for the relevant shipment. </w:t>
      </w:r>
    </w:p>
    <w:p w14:paraId="56903351" w14:textId="77777777" w:rsidR="00EB0CA6" w:rsidRDefault="00000000">
      <w:pPr>
        <w:spacing w:after="0"/>
        <w:ind w:left="259"/>
        <w:jc w:val="left"/>
      </w:pPr>
      <w:r>
        <w:t xml:space="preserve"> </w:t>
      </w:r>
    </w:p>
    <w:p w14:paraId="750D9A5E" w14:textId="77777777" w:rsidR="00EB0CA6" w:rsidRDefault="00000000">
      <w:pPr>
        <w:spacing w:after="0"/>
        <w:ind w:left="631" w:right="287"/>
      </w:pPr>
      <w:r>
        <w:t xml:space="preserve">6.3.2 The Supplier shall promptly notify the Agent upon receipt of each payment from SPMC and provide reasonable documentary evidence of such receipt upon the Agent's written request. </w:t>
      </w:r>
    </w:p>
    <w:p w14:paraId="25E7F03A" w14:textId="77777777" w:rsidR="00EB0CA6" w:rsidRDefault="00000000">
      <w:pPr>
        <w:spacing w:after="0"/>
        <w:ind w:left="259"/>
        <w:jc w:val="left"/>
      </w:pPr>
      <w:r>
        <w:t xml:space="preserve"> </w:t>
      </w:r>
    </w:p>
    <w:p w14:paraId="4DF7A016" w14:textId="77777777" w:rsidR="00EB0CA6" w:rsidRDefault="00000000">
      <w:pPr>
        <w:spacing w:after="0"/>
        <w:ind w:left="244" w:right="287"/>
      </w:pPr>
      <w:r>
        <w:t xml:space="preserve">6.4 Supplier acknowledges and accepts that the bid price submitted by the Agent is final for tender purposes.  </w:t>
      </w:r>
    </w:p>
    <w:p w14:paraId="2FC53C9E" w14:textId="77777777" w:rsidR="00EB0CA6" w:rsidRDefault="00000000">
      <w:pPr>
        <w:spacing w:after="0"/>
        <w:ind w:left="259"/>
        <w:jc w:val="left"/>
      </w:pPr>
      <w:r>
        <w:t xml:space="preserve">  </w:t>
      </w:r>
    </w:p>
    <w:p w14:paraId="3CB33DF5" w14:textId="77777777" w:rsidR="00EB0CA6" w:rsidRDefault="00000000">
      <w:pPr>
        <w:spacing w:after="0"/>
        <w:ind w:left="244" w:right="287"/>
      </w:pPr>
      <w:r>
        <w:t xml:space="preserve">6.5 The Agent acknowledges and concurs that, in accordance with SPMC’s standard procurement guidelines and GCC Clause 11, the full tender value shall be remitted directly by SPMC to the Supplier via a 100% irrevocable Letter of Credit (L/C) upon successful contract execution and fulfilment of supply obligations.  </w:t>
      </w:r>
    </w:p>
    <w:p w14:paraId="435CC190" w14:textId="77777777" w:rsidR="00EB0CA6" w:rsidRDefault="00000000">
      <w:pPr>
        <w:spacing w:after="0"/>
        <w:ind w:left="259"/>
        <w:jc w:val="left"/>
      </w:pPr>
      <w:r>
        <w:t xml:space="preserve">  </w:t>
      </w:r>
    </w:p>
    <w:p w14:paraId="587A77D2" w14:textId="77777777" w:rsidR="00EB0CA6" w:rsidRDefault="00000000">
      <w:pPr>
        <w:spacing w:after="0"/>
        <w:ind w:left="259"/>
        <w:jc w:val="left"/>
      </w:pPr>
      <w:r>
        <w:t xml:space="preserve">  </w:t>
      </w:r>
    </w:p>
    <w:p w14:paraId="6D538A34" w14:textId="77777777" w:rsidR="00EB0CA6" w:rsidRDefault="00000000">
      <w:pPr>
        <w:spacing w:after="0"/>
        <w:ind w:left="259"/>
        <w:jc w:val="left"/>
      </w:pPr>
      <w:r>
        <w:t xml:space="preserve"> </w:t>
      </w:r>
    </w:p>
    <w:p w14:paraId="38E9E1B4" w14:textId="77777777" w:rsidR="00EB0CA6" w:rsidRDefault="00000000">
      <w:pPr>
        <w:pStyle w:val="Heading1"/>
        <w:spacing w:after="0"/>
        <w:ind w:left="252"/>
      </w:pPr>
      <w:r>
        <w:t xml:space="preserve">7. Payment details  </w:t>
      </w:r>
    </w:p>
    <w:p w14:paraId="7F84971F" w14:textId="77777777" w:rsidR="00EB0CA6" w:rsidRDefault="00000000">
      <w:pPr>
        <w:spacing w:after="0"/>
        <w:ind w:left="259"/>
        <w:jc w:val="left"/>
      </w:pPr>
      <w:r>
        <w:t xml:space="preserve">  </w:t>
      </w:r>
    </w:p>
    <w:p w14:paraId="1CA66D36" w14:textId="73A27C82" w:rsidR="00EB0CA6" w:rsidRDefault="00000000">
      <w:pPr>
        <w:spacing w:after="0"/>
        <w:ind w:left="244" w:right="4341"/>
      </w:pPr>
      <w:r>
        <w:t xml:space="preserve">7.1 All payments to the local agent shall be made to;  </w:t>
      </w:r>
      <w:r w:rsidR="0099220A">
        <w:br/>
      </w:r>
      <w:r>
        <w:rPr>
          <w:b/>
        </w:rPr>
        <w:t>Name</w:t>
      </w:r>
      <w:r>
        <w:t xml:space="preserve">: USECTA (PVT) Ltd  </w:t>
      </w:r>
    </w:p>
    <w:p w14:paraId="37B8684A" w14:textId="77777777" w:rsidR="00EB0CA6" w:rsidRDefault="00000000">
      <w:pPr>
        <w:spacing w:after="0"/>
        <w:ind w:left="244" w:right="287"/>
      </w:pPr>
      <w:r>
        <w:rPr>
          <w:b/>
        </w:rPr>
        <w:t>Bank:</w:t>
      </w:r>
      <w:r>
        <w:t xml:space="preserve"> Bank of Ceylon (BOC)  </w:t>
      </w:r>
    </w:p>
    <w:p w14:paraId="3885B726" w14:textId="77777777" w:rsidR="00EB0CA6" w:rsidRDefault="00000000">
      <w:pPr>
        <w:spacing w:after="0"/>
        <w:ind w:left="244" w:right="287"/>
      </w:pPr>
      <w:r>
        <w:rPr>
          <w:b/>
        </w:rPr>
        <w:t>Branch</w:t>
      </w:r>
      <w:r>
        <w:t xml:space="preserve">: Kandy Second City  </w:t>
      </w:r>
    </w:p>
    <w:p w14:paraId="7CD00597" w14:textId="1FBB6871" w:rsidR="00EB0CA6" w:rsidRDefault="00000000">
      <w:pPr>
        <w:pStyle w:val="Heading1"/>
        <w:spacing w:after="0"/>
        <w:ind w:left="252"/>
      </w:pPr>
      <w:r>
        <w:t>Account Number</w:t>
      </w:r>
      <w:r>
        <w:rPr>
          <w:b w:val="0"/>
        </w:rPr>
        <w:t xml:space="preserve">: 95590721  </w:t>
      </w:r>
      <w:r w:rsidR="0099220A">
        <w:rPr>
          <w:b w:val="0"/>
        </w:rPr>
        <w:br/>
      </w:r>
      <w:r>
        <w:t>SWIFT Code:</w:t>
      </w:r>
      <w:r>
        <w:rPr>
          <w:b w:val="0"/>
        </w:rPr>
        <w:t xml:space="preserve"> BCEYLKLX  </w:t>
      </w:r>
    </w:p>
    <w:p w14:paraId="53737B6C" w14:textId="77777777" w:rsidR="00EB0CA6" w:rsidRDefault="00000000">
      <w:pPr>
        <w:spacing w:after="0"/>
        <w:ind w:left="259"/>
        <w:jc w:val="left"/>
      </w:pPr>
      <w:r>
        <w:t xml:space="preserve">  </w:t>
      </w:r>
    </w:p>
    <w:p w14:paraId="1052CAF5" w14:textId="77777777" w:rsidR="00EB0CA6" w:rsidRDefault="00000000">
      <w:pPr>
        <w:spacing w:after="0"/>
        <w:ind w:left="244" w:right="287"/>
      </w:pPr>
      <w:r>
        <w:t xml:space="preserve">7.2 All bank charges incurred outside Sri Lanka, including those related to the payment of commissions </w:t>
      </w:r>
      <w:proofErr w:type="gramStart"/>
      <w:r>
        <w:t>to  the</w:t>
      </w:r>
      <w:proofErr w:type="gramEnd"/>
      <w:r>
        <w:t xml:space="preserve"> Agent shall be borne by the Supplier. All bank charges incurred inside Sri Lanka shall be borne by the Agent.  </w:t>
      </w:r>
    </w:p>
    <w:p w14:paraId="5340E1FC" w14:textId="77777777" w:rsidR="00EB0CA6" w:rsidRDefault="00000000">
      <w:pPr>
        <w:spacing w:after="0"/>
        <w:ind w:left="259"/>
        <w:jc w:val="left"/>
      </w:pPr>
      <w:r>
        <w:t xml:space="preserve">  </w:t>
      </w:r>
    </w:p>
    <w:p w14:paraId="7B2A573C" w14:textId="77777777" w:rsidR="00EB0CA6" w:rsidRDefault="00000000">
      <w:pPr>
        <w:pStyle w:val="Heading1"/>
        <w:ind w:left="252"/>
      </w:pPr>
      <w:r>
        <w:t xml:space="preserve">8. Compliance and Legal Responsibilities   </w:t>
      </w:r>
    </w:p>
    <w:p w14:paraId="22619F12" w14:textId="77777777" w:rsidR="00EB0CA6" w:rsidRDefault="00000000">
      <w:pPr>
        <w:ind w:left="244" w:right="287"/>
      </w:pPr>
      <w:r>
        <w:t xml:space="preserve">8.1 Both Parties shall comply with Sri Lankan procurement laws and all SPMC tender requirements.   </w:t>
      </w:r>
    </w:p>
    <w:p w14:paraId="16203C33" w14:textId="77777777" w:rsidR="00EB0CA6" w:rsidRDefault="00000000">
      <w:pPr>
        <w:ind w:left="244" w:right="287"/>
      </w:pPr>
      <w:r>
        <w:t xml:space="preserve">8.2 The Supplier shall strictly follow all obligations listed under GCC clauses referenced above.   </w:t>
      </w:r>
    </w:p>
    <w:p w14:paraId="6DB22F04" w14:textId="77777777" w:rsidR="00EB0CA6" w:rsidRDefault="00000000">
      <w:pPr>
        <w:ind w:left="244" w:right="287"/>
      </w:pPr>
      <w:r>
        <w:t xml:space="preserve">8.3 Both Parties shall avoid fraudulent, unethical, or anti-competitive conduct.   </w:t>
      </w:r>
    </w:p>
    <w:p w14:paraId="67C29906" w14:textId="17C8292A" w:rsidR="00EB0CA6" w:rsidRDefault="00000000" w:rsidP="0099220A">
      <w:pPr>
        <w:ind w:left="244" w:right="287"/>
      </w:pPr>
      <w:r>
        <w:t>8.4 The SPMC Bid Document (</w:t>
      </w:r>
      <w:proofErr w:type="gramStart"/>
      <w:r w:rsidR="0099220A" w:rsidRPr="0099220A">
        <w:t xml:space="preserve">{{ </w:t>
      </w:r>
      <w:proofErr w:type="spellStart"/>
      <w:r w:rsidR="0099220A" w:rsidRPr="0099220A">
        <w:t>bid</w:t>
      </w:r>
      <w:proofErr w:type="gramEnd"/>
      <w:r w:rsidR="0099220A" w:rsidRPr="0099220A">
        <w:t>_</w:t>
      </w:r>
      <w:proofErr w:type="gramStart"/>
      <w:r w:rsidR="0099220A" w:rsidRPr="0099220A">
        <w:t>reference</w:t>
      </w:r>
      <w:proofErr w:type="spellEnd"/>
      <w:r w:rsidR="0099220A" w:rsidRPr="0099220A">
        <w:t xml:space="preserve"> }</w:t>
      </w:r>
      <w:proofErr w:type="gramEnd"/>
      <w:r w:rsidR="0099220A" w:rsidRPr="0099220A">
        <w:t>}</w:t>
      </w:r>
      <w:r>
        <w:t xml:space="preserve">), including its Instructions to Bidders (ITB), General Conditions of Contract (GCC), and Special Conditions of Contract (SCC), is hereby incorporated by reference and forms an integral part of this Agreement. In the event of any contradiction between this Agreement and the SPMC Bid Document regarding the Supplier's obligations to SPMC, the SPMC Bid Document shall prevail. </w:t>
      </w:r>
    </w:p>
    <w:p w14:paraId="2F755CAA" w14:textId="77777777" w:rsidR="00EB0CA6" w:rsidRDefault="00000000">
      <w:pPr>
        <w:spacing w:after="0"/>
        <w:ind w:left="244" w:right="287"/>
      </w:pPr>
      <w:r>
        <w:t xml:space="preserve">8.5 The Agent shall comply with all applicable anti-bribery and anti-corruption laws, including but not limited to the UK Bribery Act 2010 and the United States Foreign Corrupt Practices Act. The Agent shall maintain accurate books and records relating to its activities under this Agreement and shall, upon the </w:t>
      </w:r>
    </w:p>
    <w:p w14:paraId="4470A54C" w14:textId="77777777" w:rsidR="00EB0CA6" w:rsidRDefault="00000000">
      <w:pPr>
        <w:ind w:left="244" w:right="287"/>
      </w:pPr>
      <w:r>
        <w:lastRenderedPageBreak/>
        <w:t xml:space="preserve">Supplier's reasonable written request, provide access to such records solely to verify compliance with this Clause. The Agent shall not offer, promise, authorize, or provide any improper payment or benefit to any government official or third party in connection with the Tender or this Agreement.  </w:t>
      </w:r>
    </w:p>
    <w:p w14:paraId="30822FA6" w14:textId="77777777" w:rsidR="00EB0CA6" w:rsidRDefault="00000000">
      <w:pPr>
        <w:ind w:left="244" w:right="287"/>
      </w:pPr>
      <w:r>
        <w:t xml:space="preserve">Such access shall be limited to records directly relevant to this Agreement and shall not include the Agent's confidential information relating to other suppliers, customers, or business operations. </w:t>
      </w:r>
    </w:p>
    <w:p w14:paraId="0D6AC162" w14:textId="77777777" w:rsidR="00EB0CA6" w:rsidRDefault="00000000">
      <w:pPr>
        <w:spacing w:after="209"/>
        <w:ind w:left="259"/>
        <w:jc w:val="left"/>
      </w:pPr>
      <w:r>
        <w:t xml:space="preserve">  </w:t>
      </w:r>
    </w:p>
    <w:p w14:paraId="53898A6B" w14:textId="77777777" w:rsidR="00EB0CA6" w:rsidRDefault="00000000">
      <w:pPr>
        <w:pStyle w:val="Heading1"/>
        <w:ind w:left="252"/>
      </w:pPr>
      <w:r>
        <w:t xml:space="preserve">9. Term and Termination   </w:t>
      </w:r>
    </w:p>
    <w:p w14:paraId="5E8FFF17" w14:textId="77777777" w:rsidR="00EB0CA6" w:rsidRDefault="00000000">
      <w:pPr>
        <w:ind w:left="244" w:right="287"/>
      </w:pPr>
      <w:r>
        <w:t xml:space="preserve">9.1 This Agreement shall remain effective until the earlier of: </w:t>
      </w:r>
    </w:p>
    <w:p w14:paraId="5539F57D" w14:textId="4C936D7A" w:rsidR="00EB0CA6" w:rsidRDefault="00000000" w:rsidP="0099220A">
      <w:pPr>
        <w:numPr>
          <w:ilvl w:val="0"/>
          <w:numId w:val="1"/>
        </w:numPr>
        <w:spacing w:after="239"/>
        <w:ind w:right="2342" w:hanging="305"/>
      </w:pPr>
      <w:r>
        <w:t xml:space="preserve">completion of all obligations arising from Tender </w:t>
      </w:r>
      <w:proofErr w:type="gramStart"/>
      <w:r w:rsidR="0099220A" w:rsidRPr="0099220A">
        <w:t xml:space="preserve">{{ bid_reference }} and any</w:t>
      </w:r>
      <w:proofErr w:type="spellStart"/>
      <w:r w:rsidR="0099220A" w:rsidRPr="0099220A">
        <w:t xml:space="preserve"/>
      </w:r>
      <w:proofErr w:type="gramEnd"/>
      <w:r w:rsidR="0099220A" w:rsidRPr="0099220A">
        <w:t xml:space="preserve"/>
      </w:r>
      <w:proofErr w:type="gramStart"/>
      <w:r w:rsidR="0099220A" w:rsidRPr="0099220A">
        <w:t xml:space="preserve"/>
      </w:r>
      <w:proofErr w:type="spellEnd"/>
      <w:r w:rsidR="0099220A" w:rsidRPr="0099220A">
        <w:t xml:space="preserve"/>
      </w:r>
      <w:r>
        <w:t xml:space="preserve"/>
      </w:r>
      <w:proofErr w:type="gramEnd"/>
      <w:r>
        <w:t xml:space="preserve"> Contract awarded thereunder, including completion of supply, payment, and warranty obligations; or </w:t>
      </w:r>
    </w:p>
    <w:p w14:paraId="2B8B97F9" w14:textId="77777777" w:rsidR="00EB0CA6" w:rsidRDefault="00000000">
      <w:pPr>
        <w:numPr>
          <w:ilvl w:val="0"/>
          <w:numId w:val="1"/>
        </w:numPr>
        <w:spacing w:after="0" w:line="463" w:lineRule="auto"/>
        <w:ind w:right="2342" w:hanging="305"/>
      </w:pPr>
      <w:r>
        <w:t xml:space="preserve">twelve (12) months from the Effective Date, unless extended by mutual written agreement of the Parties. </w:t>
      </w:r>
    </w:p>
    <w:p w14:paraId="255203F3" w14:textId="5225DF4F" w:rsidR="00EB0CA6" w:rsidRDefault="00000000">
      <w:pPr>
        <w:numPr>
          <w:ilvl w:val="1"/>
          <w:numId w:val="2"/>
        </w:numPr>
        <w:ind w:left="244" w:right="287"/>
      </w:pPr>
      <w:r>
        <w:t xml:space="preserve">Either Party may terminate this Agreement by giving </w:t>
      </w:r>
      <w:r>
        <w:rPr>
          <w:b/>
        </w:rPr>
        <w:t>fourteen (14) days'</w:t>
      </w:r>
      <w:r>
        <w:t xml:space="preserve"> prior written notice. However, no termination notice shall be given during the tender evaluation period or during the performance of any Contract awarded under Tender </w:t>
      </w:r>
      <w:proofErr w:type="gramStart"/>
      <w:r w:rsidR="0099220A">
        <w:t xml:space="preserve">{{ </w:t>
      </w:r>
      <w:proofErr w:type="spellStart"/>
      <w:r w:rsidR="0099220A">
        <w:t>bid</w:t>
      </w:r>
      <w:proofErr w:type="gramEnd"/>
      <w:r w:rsidR="0099220A">
        <w:t>_</w:t>
      </w:r>
      <w:proofErr w:type="gramStart"/>
      <w:r w:rsidR="0099220A">
        <w:t>reference</w:t>
      </w:r>
      <w:proofErr w:type="spellEnd"/>
      <w:r w:rsidR="0099220A">
        <w:t xml:space="preserve"> }</w:t>
      </w:r>
      <w:proofErr w:type="gramEnd"/>
      <w:r w:rsidR="0099220A">
        <w:t>}</w:t>
      </w:r>
      <w:r>
        <w:t xml:space="preserve"> unless termination arises from a material breach under Clause 9.3. </w:t>
      </w:r>
    </w:p>
    <w:p w14:paraId="566E489C" w14:textId="77777777" w:rsidR="00EB0CA6" w:rsidRDefault="00000000">
      <w:pPr>
        <w:numPr>
          <w:ilvl w:val="1"/>
          <w:numId w:val="2"/>
        </w:numPr>
        <w:spacing w:after="0"/>
        <w:ind w:left="244" w:right="287"/>
      </w:pPr>
      <w:r>
        <w:t xml:space="preserve">Immediate termination may occur in the event of breach of GCC-related obligations, nonpayment of commissions, unethical conduct, insolvency, or misconduct.   </w:t>
      </w:r>
    </w:p>
    <w:p w14:paraId="5FE45F83" w14:textId="77777777" w:rsidR="00EB0CA6" w:rsidRDefault="00000000">
      <w:pPr>
        <w:spacing w:after="9"/>
        <w:ind w:left="271"/>
        <w:jc w:val="left"/>
      </w:pPr>
      <w:r>
        <w:t xml:space="preserve">  </w:t>
      </w:r>
    </w:p>
    <w:p w14:paraId="5731126F" w14:textId="77777777" w:rsidR="00EB0CA6" w:rsidRDefault="00000000">
      <w:pPr>
        <w:spacing w:after="25"/>
        <w:ind w:left="271"/>
        <w:jc w:val="left"/>
      </w:pPr>
      <w:r>
        <w:t xml:space="preserve">  </w:t>
      </w:r>
    </w:p>
    <w:p w14:paraId="109D111B" w14:textId="77777777" w:rsidR="00EB0CA6" w:rsidRDefault="00000000">
      <w:pPr>
        <w:pStyle w:val="Heading1"/>
        <w:ind w:left="252"/>
      </w:pPr>
      <w:r>
        <w:t>10.</w:t>
      </w:r>
      <w:r>
        <w:rPr>
          <w:rFonts w:ascii="Arial" w:eastAsia="Arial" w:hAnsi="Arial" w:cs="Arial"/>
        </w:rPr>
        <w:t xml:space="preserve"> </w:t>
      </w:r>
      <w:r>
        <w:t xml:space="preserve">Confidentiality </w:t>
      </w:r>
      <w:r>
        <w:rPr>
          <w:b w:val="0"/>
        </w:rPr>
        <w:t xml:space="preserve"> </w:t>
      </w:r>
    </w:p>
    <w:p w14:paraId="74A5F80C" w14:textId="77777777" w:rsidR="00EB0CA6" w:rsidRDefault="00000000">
      <w:pPr>
        <w:ind w:left="244" w:right="287"/>
      </w:pPr>
      <w:r>
        <w:t xml:space="preserve">10.1 All information exchanged shall remain confidential during and after termination of this Agreement.  </w:t>
      </w:r>
    </w:p>
    <w:p w14:paraId="1E29C9E4" w14:textId="77777777" w:rsidR="00EB0CA6" w:rsidRDefault="00000000">
      <w:pPr>
        <w:ind w:left="244" w:right="287"/>
      </w:pPr>
      <w:r>
        <w:t xml:space="preserve">10.2 </w:t>
      </w:r>
      <w:proofErr w:type="gramStart"/>
      <w:r>
        <w:t>Non-circumvention</w:t>
      </w:r>
      <w:proofErr w:type="gramEnd"/>
      <w:r>
        <w:t xml:space="preserve"> </w:t>
      </w:r>
    </w:p>
    <w:p w14:paraId="4432E819" w14:textId="77777777" w:rsidR="00EB0CA6" w:rsidRDefault="00000000">
      <w:pPr>
        <w:ind w:left="244" w:right="287"/>
      </w:pPr>
      <w:r>
        <w:t xml:space="preserve">During the term of this Agreement and for a period of three (3) years following its termination or expiry, neither Party shall directly or indirectly circumvent the other in relation to any customer, tender, or business opportunity </w:t>
      </w:r>
      <w:r>
        <w:rPr>
          <w:b/>
        </w:rPr>
        <w:t>first introduced by the other Party</w:t>
      </w:r>
      <w:r>
        <w:t xml:space="preserve"> in connection with this Agreement. </w:t>
      </w:r>
    </w:p>
    <w:p w14:paraId="6FFEF0BA" w14:textId="77777777" w:rsidR="00EB0CA6" w:rsidRDefault="00000000">
      <w:pPr>
        <w:ind w:left="244" w:right="287"/>
      </w:pPr>
      <w:r>
        <w:t xml:space="preserve">For the avoidance of doubt: </w:t>
      </w:r>
    </w:p>
    <w:p w14:paraId="2266141F" w14:textId="77777777" w:rsidR="00EB0CA6" w:rsidRDefault="00000000">
      <w:pPr>
        <w:numPr>
          <w:ilvl w:val="0"/>
          <w:numId w:val="3"/>
        </w:numPr>
        <w:ind w:right="287" w:hanging="314"/>
      </w:pPr>
      <w:r>
        <w:t xml:space="preserve">Nothing in this Agreement shall prevent either Party from independently conducting business with other customers, suppliers, manufacturers, or agents that were not introduced by the other Party. </w:t>
      </w:r>
    </w:p>
    <w:p w14:paraId="411EA92D" w14:textId="77777777" w:rsidR="00EB0CA6" w:rsidRDefault="00000000">
      <w:pPr>
        <w:numPr>
          <w:ilvl w:val="0"/>
          <w:numId w:val="3"/>
        </w:numPr>
        <w:ind w:right="287" w:hanging="314"/>
      </w:pPr>
      <w:r>
        <w:t xml:space="preserve">Nothing in this Agreement shall create an exclusive agency relationship between the Parties. </w:t>
      </w:r>
    </w:p>
    <w:p w14:paraId="504CFADD" w14:textId="77777777" w:rsidR="00EB0CA6" w:rsidRDefault="00000000">
      <w:pPr>
        <w:numPr>
          <w:ilvl w:val="0"/>
          <w:numId w:val="3"/>
        </w:numPr>
        <w:ind w:right="287" w:hanging="314"/>
      </w:pPr>
      <w:r>
        <w:t xml:space="preserve">Where either Party wishes to deal directly with a customer or business opportunity introduced by the other Party, the Parties shall first mutually agree in writing on the applicable commercial arrangements, including any commission or compensation payable. </w:t>
      </w:r>
    </w:p>
    <w:p w14:paraId="357CF4F4" w14:textId="24B4C0EF" w:rsidR="00EB0CA6" w:rsidRDefault="00000000" w:rsidP="0099220A">
      <w:pPr>
        <w:jc w:val="left"/>
      </w:pPr>
      <w:r>
        <w:t xml:space="preserve"> </w:t>
      </w:r>
    </w:p>
    <w:p w14:paraId="15CDF741" w14:textId="77777777" w:rsidR="00EB0CA6" w:rsidRDefault="00000000">
      <w:pPr>
        <w:pStyle w:val="Heading1"/>
        <w:ind w:left="252"/>
      </w:pPr>
      <w:r>
        <w:lastRenderedPageBreak/>
        <w:t xml:space="preserve">11. Governing Law and Dispute Resolution  </w:t>
      </w:r>
    </w:p>
    <w:p w14:paraId="19933E73" w14:textId="77777777" w:rsidR="00EB0CA6" w:rsidRDefault="00000000">
      <w:pPr>
        <w:ind w:left="244" w:right="287"/>
      </w:pPr>
      <w:r>
        <w:t xml:space="preserve">11.1 </w:t>
      </w:r>
      <w:r w:rsidR="00DA4C03" w:rsidRPr="00DA4C03">
        <w:t>This Agreement shall be governed by and construed in accordance with the laws of Singapore.</w:t>
      </w:r>
    </w:p>
    <w:p w14:paraId="40CF8058" w14:textId="77777777" w:rsidR="00EB0CA6" w:rsidRDefault="00000000">
      <w:pPr>
        <w:ind w:left="244" w:right="287"/>
      </w:pPr>
      <w:r>
        <w:t xml:space="preserve">11.2 Any dispute, controversy, or claim arising out of or in connection with this Agreement, including any question regarding its existence, validity, interpretation, performance, breach, or termination, shall first be resolved through good faith negotiations between the Parties. </w:t>
      </w:r>
    </w:p>
    <w:p w14:paraId="737B7D24" w14:textId="77777777" w:rsidR="00EB0CA6" w:rsidRDefault="00000000">
      <w:pPr>
        <w:ind w:left="244" w:right="287"/>
      </w:pPr>
      <w:r>
        <w:t xml:space="preserve">If the dispute cannot be resolved amicably within thirty (30) days, it shall be finally resolved by arbitration administered by the </w:t>
      </w:r>
      <w:r>
        <w:rPr>
          <w:b/>
        </w:rPr>
        <w:t>Singapore International Arbitration Centre (SIAC)</w:t>
      </w:r>
      <w:r>
        <w:t xml:space="preserve"> in accordance with the </w:t>
      </w:r>
      <w:r>
        <w:rPr>
          <w:b/>
        </w:rPr>
        <w:t>SIAC Rules</w:t>
      </w:r>
      <w:r>
        <w:t xml:space="preserve"> in force at the time the Notice of Arbitration is submitted. </w:t>
      </w:r>
    </w:p>
    <w:p w14:paraId="637CD1BA" w14:textId="77777777" w:rsidR="00EB0CA6" w:rsidRDefault="00000000">
      <w:pPr>
        <w:ind w:left="244" w:right="287"/>
      </w:pPr>
      <w:r>
        <w:t xml:space="preserve">The seat (legal place) of arbitration shall be Singapore, the language of the arbitration shall be English, and the arbitral award shall be final and binding upon both Parties. </w:t>
      </w:r>
    </w:p>
    <w:p w14:paraId="4686ABF4" w14:textId="77777777" w:rsidR="00EB0CA6" w:rsidRDefault="00000000">
      <w:pPr>
        <w:ind w:left="244" w:right="287"/>
      </w:pPr>
      <w:r>
        <w:t xml:space="preserve">11.3 Severability: If any provision of this Agreement is found to be invalid or unenforceable by a court of competent jurisdiction, the remaining provisions shall continue in full force and effect.  </w:t>
      </w:r>
    </w:p>
    <w:p w14:paraId="377F923F" w14:textId="77777777" w:rsidR="00EB0CA6" w:rsidRDefault="00000000">
      <w:pPr>
        <w:ind w:left="244" w:right="287"/>
      </w:pPr>
      <w:r>
        <w:t xml:space="preserve">11.4 Entire Agreement: This Agreement, along with any Annexures and the incorporated SPMC Bid Document, constitutes the entire agreement between the Parties and supersedes all prior communications, representations, or agreements, whether oral or written, relating to the subject matter herein.  </w:t>
      </w:r>
    </w:p>
    <w:p w14:paraId="341A563A" w14:textId="77777777" w:rsidR="00EB0CA6" w:rsidRDefault="00000000">
      <w:pPr>
        <w:spacing w:after="224"/>
        <w:ind w:left="271"/>
        <w:jc w:val="left"/>
      </w:pPr>
      <w:r>
        <w:t xml:space="preserve">  </w:t>
      </w:r>
    </w:p>
    <w:p w14:paraId="716AB2A7" w14:textId="77777777" w:rsidR="00EB0CA6" w:rsidRDefault="00000000">
      <w:pPr>
        <w:numPr>
          <w:ilvl w:val="0"/>
          <w:numId w:val="4"/>
        </w:numPr>
        <w:spacing w:after="210"/>
        <w:ind w:hanging="331"/>
        <w:jc w:val="left"/>
      </w:pPr>
      <w:r>
        <w:rPr>
          <w:b/>
        </w:rPr>
        <w:t xml:space="preserve">Notices  </w:t>
      </w:r>
      <w:r>
        <w:t xml:space="preserve"> </w:t>
      </w:r>
    </w:p>
    <w:p w14:paraId="2554AABA" w14:textId="77777777" w:rsidR="00EB0CA6" w:rsidRDefault="00000000">
      <w:pPr>
        <w:ind w:left="244" w:right="287"/>
      </w:pPr>
      <w:r>
        <w:t xml:space="preserve">12.1. All notices shall be sent via registered post or email to the official addresses of both Parties.  </w:t>
      </w:r>
    </w:p>
    <w:p w14:paraId="3C26775D" w14:textId="77777777" w:rsidR="00EB0CA6" w:rsidRDefault="00000000">
      <w:pPr>
        <w:ind w:left="271"/>
        <w:jc w:val="left"/>
      </w:pPr>
      <w:r>
        <w:t xml:space="preserve">  </w:t>
      </w:r>
    </w:p>
    <w:p w14:paraId="2ABE03CD" w14:textId="77777777" w:rsidR="00EB0CA6" w:rsidRDefault="00000000">
      <w:pPr>
        <w:pStyle w:val="Heading1"/>
        <w:ind w:left="252"/>
      </w:pPr>
      <w:r>
        <w:t xml:space="preserve">13. Signatures   </w:t>
      </w:r>
    </w:p>
    <w:p w14:paraId="56A4A138" w14:textId="77777777" w:rsidR="00DA4C03" w:rsidRDefault="00000000">
      <w:pPr>
        <w:spacing w:after="27"/>
        <w:ind w:left="244" w:right="287"/>
      </w:pPr>
      <w:r>
        <w:t xml:space="preserve">This Agreement is executed in two (2) original counterparts, each of which shall be deemed an original, but all of which together shall constitute one and the same instrument. The Parties, having read and understood the terms herein, affix their signatures below as evidence of their acceptance.  </w:t>
      </w:r>
    </w:p>
    <w:p w14:paraId="04C9C1B5" w14:textId="77777777" w:rsidR="00EB0CA6" w:rsidRDefault="00000000">
      <w:pPr>
        <w:spacing w:after="27"/>
        <w:ind w:left="244" w:right="287"/>
      </w:pPr>
      <w:r>
        <w:t xml:space="preserve"> </w:t>
      </w:r>
    </w:p>
    <w:tbl>
      <w:tblPr>
        <w:tblStyle w:val="TableGrid"/>
        <w:tblW w:w="8903" w:type="dxa"/>
        <w:tblInd w:w="370" w:type="dxa"/>
        <w:tblCellMar>
          <w:top w:w="11" w:type="dxa"/>
          <w:left w:w="110" w:type="dxa"/>
        </w:tblCellMar>
        <w:tblLook w:val="04A0" w:firstRow="1" w:lastRow="0" w:firstColumn="1" w:lastColumn="0" w:noHBand="0" w:noVBand="1"/>
      </w:tblPr>
      <w:tblGrid>
        <w:gridCol w:w="1949"/>
        <w:gridCol w:w="3368"/>
        <w:gridCol w:w="3586"/>
      </w:tblGrid>
      <w:tr w:rsidR="00EB0CA6" w14:paraId="60BA1FFC" w14:textId="77777777">
        <w:trPr>
          <w:trHeight w:val="3051"/>
        </w:trPr>
        <w:tc>
          <w:tcPr>
            <w:tcW w:w="1949" w:type="dxa"/>
            <w:tcBorders>
              <w:top w:val="single" w:sz="6" w:space="0" w:color="000000"/>
              <w:left w:val="single" w:sz="6" w:space="0" w:color="000000"/>
              <w:bottom w:val="single" w:sz="6" w:space="0" w:color="000000"/>
              <w:right w:val="single" w:sz="6" w:space="0" w:color="000000"/>
            </w:tcBorders>
          </w:tcPr>
          <w:p w14:paraId="6794B8B2" w14:textId="77777777" w:rsidR="0099220A" w:rsidRPr="0099220A" w:rsidRDefault="00000000" w:rsidP="0099220A">
            <w:pPr>
              <w:spacing w:after="12"/>
              <w:ind w:left="0"/>
              <w:jc w:val="left"/>
              <w:rPr>
                <w:rFonts w:ascii="Calibri" w:eastAsia="Calibri" w:hAnsi="Calibri" w:cs="Calibri"/>
                <w:b/>
              </w:rPr>
            </w:pPr>
            <w:r>
              <w:rPr>
                <w:rFonts w:ascii="Calibri" w:eastAsia="Calibri" w:hAnsi="Calibri" w:cs="Calibri"/>
                <w:b/>
              </w:rPr>
              <w:t xml:space="preserve">FOR </w:t>
            </w:r>
            <w:proofErr w:type="gramStart"/>
            <w:r w:rsidR="0099220A" w:rsidRPr="0099220A">
              <w:rPr>
                <w:rFonts w:ascii="Calibri" w:eastAsia="Calibri" w:hAnsi="Calibri" w:cs="Calibri"/>
                <w:b/>
              </w:rPr>
              <w:t xml:space="preserve">{{ </w:t>
            </w:r>
            <w:proofErr w:type="spellStart"/>
            <w:r w:rsidR="0099220A" w:rsidRPr="0099220A">
              <w:rPr>
                <w:rFonts w:ascii="Calibri" w:eastAsia="Calibri" w:hAnsi="Calibri" w:cs="Calibri"/>
                <w:b/>
              </w:rPr>
              <w:t>supplier</w:t>
            </w:r>
            <w:proofErr w:type="gramEnd"/>
            <w:r w:rsidR="0099220A" w:rsidRPr="0099220A">
              <w:rPr>
                <w:rFonts w:ascii="Calibri" w:eastAsia="Calibri" w:hAnsi="Calibri" w:cs="Calibri"/>
                <w:b/>
              </w:rPr>
              <w:t>_</w:t>
            </w:r>
            <w:proofErr w:type="gramStart"/>
            <w:r w:rsidR="0099220A" w:rsidRPr="0099220A">
              <w:rPr>
                <w:rFonts w:ascii="Calibri" w:eastAsia="Calibri" w:hAnsi="Calibri" w:cs="Calibri"/>
                <w:b/>
              </w:rPr>
              <w:t>name</w:t>
            </w:r>
            <w:proofErr w:type="spellEnd"/>
            <w:r w:rsidR="0099220A" w:rsidRPr="0099220A">
              <w:rPr>
                <w:rFonts w:ascii="Calibri" w:eastAsia="Calibri" w:hAnsi="Calibri" w:cs="Calibri"/>
                <w:b/>
              </w:rPr>
              <w:t xml:space="preserve"> }</w:t>
            </w:r>
            <w:proofErr w:type="gramEnd"/>
            <w:r w:rsidR="0099220A" w:rsidRPr="0099220A">
              <w:rPr>
                <w:rFonts w:ascii="Calibri" w:eastAsia="Calibri" w:hAnsi="Calibri" w:cs="Calibri"/>
                <w:b/>
              </w:rPr>
              <w:t>}</w:t>
            </w:r>
          </w:p>
          <w:p w14:paraId="5E0AC04F" w14:textId="77777777" w:rsidR="0099220A" w:rsidRDefault="00000000" w:rsidP="0099220A">
            <w:pPr>
              <w:spacing w:after="12"/>
              <w:ind w:left="0"/>
              <w:jc w:val="left"/>
              <w:rPr>
                <w:rFonts w:ascii="Calibri" w:eastAsia="Calibri" w:hAnsi="Calibri" w:cs="Calibri"/>
              </w:rPr>
            </w:pPr>
            <w:r w:rsidRPr="0099220A">
              <w:rPr>
                <w:rFonts w:ascii="Calibri" w:eastAsia="Calibri" w:hAnsi="Calibri" w:cs="Calibri"/>
                <w:noProof/>
              </w:rPr>
              <mc:AlternateContent>
                <mc:Choice Requires="wpg">
                  <w:drawing>
                    <wp:anchor distT="0" distB="0" distL="114300" distR="114300" simplePos="0" relativeHeight="251659264" behindDoc="1" locked="0" layoutInCell="1" allowOverlap="1" wp14:anchorId="0E495A9F" wp14:editId="2F264681">
                      <wp:simplePos x="0" y="0"/>
                      <wp:positionH relativeFrom="column">
                        <wp:posOffset>123266</wp:posOffset>
                      </wp:positionH>
                      <wp:positionV relativeFrom="paragraph">
                        <wp:posOffset>-443864</wp:posOffset>
                      </wp:positionV>
                      <wp:extent cx="1182599" cy="781051"/>
                      <wp:effectExtent l="0" t="0" r="0" b="0"/>
                      <wp:wrapNone/>
                      <wp:docPr id="6947" name="Group 6947"/>
                      <wp:cNvGraphicFramePr/>
                      <a:graphic xmlns:a="http://schemas.openxmlformats.org/drawingml/2006/main">
                        <a:graphicData uri="http://schemas.microsoft.com/office/word/2010/wordprocessingGroup">
                          <wpg:wgp>
                            <wpg:cNvGrpSpPr/>
                            <wpg:grpSpPr>
                              <a:xfrm>
                                <a:off x="0" y="0"/>
                                <a:ext cx="1182599" cy="781051"/>
                                <a:chOff x="0" y="0"/>
                                <a:chExt cx="1182599" cy="781051"/>
                              </a:xfrm>
                            </wpg:grpSpPr>
                            <pic:pic xmlns:pic="http://schemas.openxmlformats.org/drawingml/2006/picture">
                              <pic:nvPicPr>
                                <pic:cNvPr id="757" name="Picture 757"/>
                                <pic:cNvPicPr/>
                              </pic:nvPicPr>
                              <pic:blipFill>
                                <a:blip r:embed="rId9"/>
                                <a:stretch>
                                  <a:fillRect/>
                                </a:stretch>
                              </pic:blipFill>
                              <pic:spPr>
                                <a:xfrm>
                                  <a:off x="15240" y="0"/>
                                  <a:ext cx="1167359" cy="193040"/>
                                </a:xfrm>
                                <a:prstGeom prst="rect">
                                  <a:avLst/>
                                </a:prstGeom>
                              </pic:spPr>
                            </pic:pic>
                            <pic:pic xmlns:pic="http://schemas.openxmlformats.org/drawingml/2006/picture">
                              <pic:nvPicPr>
                                <pic:cNvPr id="759" name="Picture 759"/>
                                <pic:cNvPicPr/>
                              </pic:nvPicPr>
                              <pic:blipFill>
                                <a:blip r:embed="rId10"/>
                                <a:stretch>
                                  <a:fillRect/>
                                </a:stretch>
                              </pic:blipFill>
                              <pic:spPr>
                                <a:xfrm>
                                  <a:off x="0" y="193002"/>
                                  <a:ext cx="865429" cy="198031"/>
                                </a:xfrm>
                                <a:prstGeom prst="rect">
                                  <a:avLst/>
                                </a:prstGeom>
                              </pic:spPr>
                            </pic:pic>
                            <pic:pic xmlns:pic="http://schemas.openxmlformats.org/drawingml/2006/picture">
                              <pic:nvPicPr>
                                <pic:cNvPr id="761" name="Picture 761"/>
                                <pic:cNvPicPr/>
                              </pic:nvPicPr>
                              <pic:blipFill>
                                <a:blip r:embed="rId11"/>
                                <a:stretch>
                                  <a:fillRect/>
                                </a:stretch>
                              </pic:blipFill>
                              <pic:spPr>
                                <a:xfrm>
                                  <a:off x="0" y="387986"/>
                                  <a:ext cx="1113790" cy="281813"/>
                                </a:xfrm>
                                <a:prstGeom prst="rect">
                                  <a:avLst/>
                                </a:prstGeom>
                              </pic:spPr>
                            </pic:pic>
                            <pic:pic xmlns:pic="http://schemas.openxmlformats.org/drawingml/2006/picture">
                              <pic:nvPicPr>
                                <pic:cNvPr id="763" name="Picture 763"/>
                                <pic:cNvPicPr/>
                              </pic:nvPicPr>
                              <pic:blipFill>
                                <a:blip r:embed="rId12"/>
                                <a:stretch>
                                  <a:fillRect/>
                                </a:stretch>
                              </pic:blipFill>
                              <pic:spPr>
                                <a:xfrm>
                                  <a:off x="252984" y="581496"/>
                                  <a:ext cx="44186" cy="199555"/>
                                </a:xfrm>
                                <a:prstGeom prst="rect">
                                  <a:avLst/>
                                </a:prstGeom>
                              </pic:spPr>
                            </pic:pic>
                            <pic:pic xmlns:pic="http://schemas.openxmlformats.org/drawingml/2006/picture">
                              <pic:nvPicPr>
                                <pic:cNvPr id="765" name="Picture 765"/>
                                <pic:cNvPicPr/>
                              </pic:nvPicPr>
                              <pic:blipFill>
                                <a:blip r:embed="rId13"/>
                                <a:stretch>
                                  <a:fillRect/>
                                </a:stretch>
                              </pic:blipFill>
                              <pic:spPr>
                                <a:xfrm>
                                  <a:off x="15240" y="582931"/>
                                  <a:ext cx="518160" cy="198120"/>
                                </a:xfrm>
                                <a:prstGeom prst="rect">
                                  <a:avLst/>
                                </a:prstGeom>
                              </pic:spPr>
                            </pic:pic>
                            <pic:pic xmlns:pic="http://schemas.openxmlformats.org/drawingml/2006/picture">
                              <pic:nvPicPr>
                                <pic:cNvPr id="767" name="Picture 767"/>
                                <pic:cNvPicPr/>
                              </pic:nvPicPr>
                              <pic:blipFill>
                                <a:blip r:embed="rId12"/>
                                <a:stretch>
                                  <a:fillRect/>
                                </a:stretch>
                              </pic:blipFill>
                              <pic:spPr>
                                <a:xfrm>
                                  <a:off x="403860" y="582931"/>
                                  <a:ext cx="44196" cy="198120"/>
                                </a:xfrm>
                                <a:prstGeom prst="rect">
                                  <a:avLst/>
                                </a:prstGeom>
                              </pic:spPr>
                            </pic:pic>
                          </wpg:wgp>
                        </a:graphicData>
                      </a:graphic>
                    </wp:anchor>
                  </w:drawing>
                </mc:Choice>
                <mc:Fallback>
                  <w:pict>
                    <v:group w14:anchorId="0A009FD6" id="Group 6947" o:spid="_x0000_s1026" style="position:absolute;margin-left:9.7pt;margin-top:-34.95pt;width:93.1pt;height:61.5pt;z-index:-251657216" coordsize="11825,7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7" o:spid="_x0000_s1027" type="#_x0000_t75" style="position:absolute;left:152;width:11673;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">
                        <v:imagedata r:id="rId14" o:title=""/>
                      </v:shape>
                      <v:shape id="Picture 759" o:spid="_x0000_s1028" type="#_x0000_t75" style="position:absolute;top:1930;width:8654;height:1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">
                        <v:imagedata r:id="rId15" o:title=""/>
                      </v:shape>
                      <v:shape id="Picture 761" o:spid="_x0000_s1029" type="#_x0000_t75" style="position:absolute;top:3879;width:11137;height:2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">
                        <v:imagedata r:id="rId16" o:title=""/>
                      </v:shape>
                      <v:shape id="Picture 763" o:spid="_x0000_s1030" type="#_x0000_t75" style="position:absolute;left:2529;top:5814;width:442;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">
                        <v:imagedata r:id="rId17" o:title=""/>
                      </v:shape>
                      <v:shape id="Picture 765" o:spid="_x0000_s1031" type="#_x0000_t75" style="position:absolute;left:152;top:5829;width:5182;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">
                        <v:imagedata r:id="rId18" o:title=""/>
                      </v:shape>
                      <v:shape id="Picture 767" o:spid="_x0000_s1032" type="#_x0000_t75" style="position:absolute;left:4038;top:5829;width:442;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">
                        <v:imagedata r:id="rId17" o:title=""/>
                      </v:shape>
                    </v:group>
                  </w:pict>
                </mc:Fallback>
              </mc:AlternateContent>
            </w:r>
            <w:r>
              <w:rPr>
                <w:rFonts w:ascii="Calibri" w:eastAsia="Calibri" w:hAnsi="Calibri" w:cs="Calibri"/>
                <w:b/>
              </w:rPr>
              <w:t>:</w:t>
            </w:r>
            <w:r>
              <w:rPr>
                <w:rFonts w:ascii="Calibri" w:eastAsia="Calibri" w:hAnsi="Calibri" w:cs="Calibri"/>
              </w:rPr>
              <w:t xml:space="preserve">   </w:t>
            </w:r>
            <w:r>
              <w:rPr>
                <w:rFonts w:ascii="Calibri" w:eastAsia="Calibri" w:hAnsi="Calibri" w:cs="Calibri"/>
                <w:b/>
              </w:rPr>
              <w:t xml:space="preserve"> </w:t>
            </w:r>
            <w:r w:rsidR="00DA4C03">
              <w:rPr>
                <w:rFonts w:ascii="Calibri" w:eastAsia="Calibri" w:hAnsi="Calibri" w:cs="Calibri"/>
                <w:b/>
              </w:rPr>
              <w:br/>
            </w:r>
            <w:r>
              <w:rPr>
                <w:rFonts w:ascii="Calibri" w:eastAsia="Calibri" w:hAnsi="Calibri" w:cs="Calibri"/>
              </w:rPr>
              <w:t xml:space="preserve">Name:  </w:t>
            </w:r>
          </w:p>
          <w:p w14:paraId="2306DD29" w14:textId="091DF9F4" w:rsidR="00EB0CA6" w:rsidRDefault="00000000" w:rsidP="0099220A">
            <w:pPr>
              <w:spacing w:after="12"/>
              <w:ind w:left="0"/>
              <w:jc w:val="left"/>
            </w:pPr>
            <w:r>
              <w:rPr>
                <w:rFonts w:ascii="Calibri" w:eastAsia="Calibri" w:hAnsi="Calibri" w:cs="Calibri"/>
              </w:rPr>
              <w:t xml:space="preserve"> </w:t>
            </w:r>
            <w:r>
              <w:t xml:space="preserve"> </w:t>
            </w:r>
          </w:p>
          <w:p w14:paraId="595F3A2C" w14:textId="77777777" w:rsidR="00EB0CA6" w:rsidRDefault="00000000">
            <w:pPr>
              <w:spacing w:after="238"/>
              <w:ind w:left="0"/>
              <w:jc w:val="left"/>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6A6B7F71" wp14:editId="3904F991">
                      <wp:simplePos x="0" y="0"/>
                      <wp:positionH relativeFrom="column">
                        <wp:posOffset>138506</wp:posOffset>
                      </wp:positionH>
                      <wp:positionV relativeFrom="paragraph">
                        <wp:posOffset>-56845</wp:posOffset>
                      </wp:positionV>
                      <wp:extent cx="979805" cy="198120"/>
                      <wp:effectExtent l="0" t="0" r="0" b="0"/>
                      <wp:wrapNone/>
                      <wp:docPr id="6948" name="Group 6948"/>
                      <wp:cNvGraphicFramePr/>
                      <a:graphic xmlns:a="http://schemas.openxmlformats.org/drawingml/2006/main">
                        <a:graphicData uri="http://schemas.microsoft.com/office/word/2010/wordprocessingGroup">
                          <wpg:wgp>
                            <wpg:cNvGrpSpPr/>
                            <wpg:grpSpPr>
                              <a:xfrm>
                                <a:off x="0" y="0"/>
                                <a:ext cx="979805" cy="198120"/>
                                <a:chOff x="0" y="0"/>
                                <a:chExt cx="979805" cy="198120"/>
                              </a:xfrm>
                            </wpg:grpSpPr>
                            <pic:pic xmlns:pic="http://schemas.openxmlformats.org/drawingml/2006/picture">
                              <pic:nvPicPr>
                                <pic:cNvPr id="769" name="Picture 769"/>
                                <pic:cNvPicPr/>
                              </pic:nvPicPr>
                              <pic:blipFill>
                                <a:blip r:embed="rId19"/>
                                <a:stretch>
                                  <a:fillRect/>
                                </a:stretch>
                              </pic:blipFill>
                              <pic:spPr>
                                <a:xfrm>
                                  <a:off x="0" y="0"/>
                                  <a:ext cx="979805" cy="198120"/>
                                </a:xfrm>
                                <a:prstGeom prst="rect">
                                  <a:avLst/>
                                </a:prstGeom>
                              </pic:spPr>
                            </pic:pic>
                            <pic:pic xmlns:pic="http://schemas.openxmlformats.org/drawingml/2006/picture">
                              <pic:nvPicPr>
                                <pic:cNvPr id="771" name="Picture 771"/>
                                <pic:cNvPicPr/>
                              </pic:nvPicPr>
                              <pic:blipFill>
                                <a:blip r:embed="rId13"/>
                                <a:stretch>
                                  <a:fillRect/>
                                </a:stretch>
                              </pic:blipFill>
                              <pic:spPr>
                                <a:xfrm>
                                  <a:off x="735965" y="0"/>
                                  <a:ext cx="44190" cy="198120"/>
                                </a:xfrm>
                                <a:prstGeom prst="rect">
                                  <a:avLst/>
                                </a:prstGeom>
                              </pic:spPr>
                            </pic:pic>
                          </wpg:wgp>
                        </a:graphicData>
                      </a:graphic>
                    </wp:anchor>
                  </w:drawing>
                </mc:Choice>
                <mc:Fallback>
                  <w:pict>
                    <v:group w14:anchorId="1F47A6DB" id="Group 6948" o:spid="_x0000_s1026" style="position:absolute;margin-left:10.9pt;margin-top:-4.5pt;width:77.15pt;height:15.6pt;z-index:-251656192" coordsize="9798,1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">
                      <v:shape id="Picture 769" o:spid="_x0000_s1027" type="#_x0000_t75" style="position:absolute;width:9798;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">
                        <v:imagedata r:id="rId20" o:title=""/>
                      </v:shape>
                      <v:shape id="Picture 771" o:spid="_x0000_s1028" type="#_x0000_t75" style="position:absolute;left:7359;width:442;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">
                        <v:imagedata r:id="rId18" o:title=""/>
                      </v:shape>
                    </v:group>
                  </w:pict>
                </mc:Fallback>
              </mc:AlternateContent>
            </w:r>
            <w:r>
              <w:rPr>
                <w:rFonts w:ascii="Calibri" w:eastAsia="Calibri" w:hAnsi="Calibri" w:cs="Calibri"/>
              </w:rPr>
              <w:t xml:space="preserve">Designation:   </w:t>
            </w:r>
            <w:r>
              <w:t xml:space="preserve"> </w:t>
            </w:r>
          </w:p>
          <w:p w14:paraId="35478061" w14:textId="77777777" w:rsidR="00EB0CA6" w:rsidRDefault="00000000">
            <w:pPr>
              <w:spacing w:after="243"/>
              <w:ind w:left="0"/>
              <w:jc w:val="left"/>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0EE6F3DD" wp14:editId="4D262400">
                      <wp:simplePos x="0" y="0"/>
                      <wp:positionH relativeFrom="column">
                        <wp:posOffset>138506</wp:posOffset>
                      </wp:positionH>
                      <wp:positionV relativeFrom="paragraph">
                        <wp:posOffset>-56402</wp:posOffset>
                      </wp:positionV>
                      <wp:extent cx="795020" cy="199390"/>
                      <wp:effectExtent l="0" t="0" r="0" b="0"/>
                      <wp:wrapNone/>
                      <wp:docPr id="6949" name="Group 6949"/>
                      <wp:cNvGraphicFramePr/>
                      <a:graphic xmlns:a="http://schemas.openxmlformats.org/drawingml/2006/main">
                        <a:graphicData uri="http://schemas.microsoft.com/office/word/2010/wordprocessingGroup">
                          <wpg:wgp>
                            <wpg:cNvGrpSpPr/>
                            <wpg:grpSpPr>
                              <a:xfrm>
                                <a:off x="0" y="0"/>
                                <a:ext cx="795020" cy="199390"/>
                                <a:chOff x="0" y="0"/>
                                <a:chExt cx="795020" cy="199390"/>
                              </a:xfrm>
                            </wpg:grpSpPr>
                            <pic:pic xmlns:pic="http://schemas.openxmlformats.org/drawingml/2006/picture">
                              <pic:nvPicPr>
                                <pic:cNvPr id="773" name="Picture 773"/>
                                <pic:cNvPicPr/>
                              </pic:nvPicPr>
                              <pic:blipFill>
                                <a:blip r:embed="rId21"/>
                                <a:stretch>
                                  <a:fillRect/>
                                </a:stretch>
                              </pic:blipFill>
                              <pic:spPr>
                                <a:xfrm>
                                  <a:off x="0" y="0"/>
                                  <a:ext cx="795020" cy="199390"/>
                                </a:xfrm>
                                <a:prstGeom prst="rect">
                                  <a:avLst/>
                                </a:prstGeom>
                              </pic:spPr>
                            </pic:pic>
                            <pic:pic xmlns:pic="http://schemas.openxmlformats.org/drawingml/2006/picture">
                              <pic:nvPicPr>
                                <pic:cNvPr id="775" name="Picture 775"/>
                                <pic:cNvPicPr/>
                              </pic:nvPicPr>
                              <pic:blipFill>
                                <a:blip r:embed="rId13"/>
                                <a:stretch>
                                  <a:fillRect/>
                                </a:stretch>
                              </pic:blipFill>
                              <pic:spPr>
                                <a:xfrm>
                                  <a:off x="597027" y="0"/>
                                  <a:ext cx="42645" cy="199390"/>
                                </a:xfrm>
                                <a:prstGeom prst="rect">
                                  <a:avLst/>
                                </a:prstGeom>
                              </pic:spPr>
                            </pic:pic>
                          </wpg:wgp>
                        </a:graphicData>
                      </a:graphic>
                    </wp:anchor>
                  </w:drawing>
                </mc:Choice>
                <mc:Fallback>
                  <w:pict>
                    <v:group w14:anchorId="0C9BDD14" id="Group 6949" o:spid="_x0000_s1026" style="position:absolute;margin-left:10.9pt;margin-top:-4.45pt;width:62.6pt;height:15.7pt;z-index:-251655168" coordsize="7950,1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">
                      <v:shape id="Picture 773" o:spid="_x0000_s1027" type="#_x0000_t75" style="position:absolute;width:7950;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">
                        <v:imagedata r:id="rId22" o:title=""/>
                      </v:shape>
                      <v:shape id="Picture 775" o:spid="_x0000_s1028" type="#_x0000_t75" style="position:absolute;left:5970;width:426;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">
                        <v:imagedata r:id="rId18" o:title=""/>
                      </v:shape>
                    </v:group>
                  </w:pict>
                </mc:Fallback>
              </mc:AlternateContent>
            </w:r>
            <w:r>
              <w:rPr>
                <w:rFonts w:ascii="Calibri" w:eastAsia="Calibri" w:hAnsi="Calibri" w:cs="Calibri"/>
              </w:rPr>
              <w:t xml:space="preserve">Signature:   </w:t>
            </w:r>
            <w:r>
              <w:t xml:space="preserve"> </w:t>
            </w:r>
          </w:p>
          <w:p w14:paraId="1314CD47" w14:textId="77777777" w:rsidR="00EB0CA6" w:rsidRDefault="00000000">
            <w:pPr>
              <w:spacing w:after="0"/>
              <w:ind w:left="0"/>
              <w:jc w:val="lef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4B3FEF1D" wp14:editId="6EC50094">
                      <wp:simplePos x="0" y="0"/>
                      <wp:positionH relativeFrom="column">
                        <wp:posOffset>138506</wp:posOffset>
                      </wp:positionH>
                      <wp:positionV relativeFrom="paragraph">
                        <wp:posOffset>-56929</wp:posOffset>
                      </wp:positionV>
                      <wp:extent cx="1153160" cy="198120"/>
                      <wp:effectExtent l="0" t="0" r="0" b="0"/>
                      <wp:wrapNone/>
                      <wp:docPr id="6950" name="Group 6950"/>
                      <wp:cNvGraphicFramePr/>
                      <a:graphic xmlns:a="http://schemas.openxmlformats.org/drawingml/2006/main">
                        <a:graphicData uri="http://schemas.microsoft.com/office/word/2010/wordprocessingGroup">
                          <wpg:wgp>
                            <wpg:cNvGrpSpPr/>
                            <wpg:grpSpPr>
                              <a:xfrm>
                                <a:off x="0" y="0"/>
                                <a:ext cx="1153160" cy="198120"/>
                                <a:chOff x="0" y="0"/>
                                <a:chExt cx="1153160" cy="198120"/>
                              </a:xfrm>
                            </wpg:grpSpPr>
                            <pic:pic xmlns:pic="http://schemas.openxmlformats.org/drawingml/2006/picture">
                              <pic:nvPicPr>
                                <pic:cNvPr id="777" name="Picture 777"/>
                                <pic:cNvPicPr/>
                              </pic:nvPicPr>
                              <pic:blipFill>
                                <a:blip r:embed="rId23"/>
                                <a:stretch>
                                  <a:fillRect/>
                                </a:stretch>
                              </pic:blipFill>
                              <pic:spPr>
                                <a:xfrm>
                                  <a:off x="0" y="0"/>
                                  <a:ext cx="1153160" cy="198120"/>
                                </a:xfrm>
                                <a:prstGeom prst="rect">
                                  <a:avLst/>
                                </a:prstGeom>
                              </pic:spPr>
                            </pic:pic>
                            <pic:pic xmlns:pic="http://schemas.openxmlformats.org/drawingml/2006/picture">
                              <pic:nvPicPr>
                                <pic:cNvPr id="779" name="Picture 779"/>
                                <pic:cNvPicPr/>
                              </pic:nvPicPr>
                              <pic:blipFill>
                                <a:blip r:embed="rId13"/>
                                <a:stretch>
                                  <a:fillRect/>
                                </a:stretch>
                              </pic:blipFill>
                              <pic:spPr>
                                <a:xfrm>
                                  <a:off x="866775" y="0"/>
                                  <a:ext cx="44177" cy="198120"/>
                                </a:xfrm>
                                <a:prstGeom prst="rect">
                                  <a:avLst/>
                                </a:prstGeom>
                              </pic:spPr>
                            </pic:pic>
                          </wpg:wgp>
                        </a:graphicData>
                      </a:graphic>
                    </wp:anchor>
                  </w:drawing>
                </mc:Choice>
                <mc:Fallback>
                  <w:pict>
                    <v:group w14:anchorId="46DF24C0" id="Group 6950" o:spid="_x0000_s1026" style="position:absolute;margin-left:10.9pt;margin-top:-4.5pt;width:90.8pt;height:15.6pt;z-index:-251654144" coordsize="11531,1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">
                      <v:shape id="Picture 777" o:spid="_x0000_s1027" type="#_x0000_t75" style="position:absolute;width:1153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">
                        <v:imagedata r:id="rId24" o:title=""/>
                      </v:shape>
                      <v:shape id="Picture 779" o:spid="_x0000_s1028" type="#_x0000_t75" style="position:absolute;left:8667;width:442;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">
                        <v:imagedata r:id="rId18" o:title=""/>
                      </v:shape>
                    </v:group>
                  </w:pict>
                </mc:Fallback>
              </mc:AlternateContent>
            </w:r>
            <w:r>
              <w:rPr>
                <w:rFonts w:ascii="Calibri" w:eastAsia="Calibri" w:hAnsi="Calibri" w:cs="Calibri"/>
              </w:rPr>
              <w:t xml:space="preserve">Company Seal:   </w:t>
            </w:r>
            <w:r>
              <w:t xml:space="preserve"> </w:t>
            </w:r>
          </w:p>
        </w:tc>
        <w:tc>
          <w:tcPr>
            <w:tcW w:w="3368" w:type="dxa"/>
            <w:tcBorders>
              <w:top w:val="single" w:sz="6" w:space="0" w:color="000000"/>
              <w:left w:val="single" w:sz="6" w:space="0" w:color="000000"/>
              <w:bottom w:val="single" w:sz="6" w:space="0" w:color="000000"/>
              <w:right w:val="single" w:sz="6" w:space="0" w:color="000000"/>
            </w:tcBorders>
          </w:tcPr>
          <w:p w14:paraId="2013CD93" w14:textId="77777777" w:rsidR="00EB0CA6" w:rsidRDefault="00000000">
            <w:pPr>
              <w:spacing w:after="0"/>
              <w:ind w:left="1"/>
              <w:jc w:val="left"/>
            </w:pPr>
            <w:r>
              <w:rPr>
                <w:rFonts w:ascii="Calibri" w:eastAsia="Calibri" w:hAnsi="Calibri" w:cs="Calibri"/>
              </w:rPr>
              <w:t xml:space="preserve">  </w:t>
            </w:r>
            <w:r>
              <w:t xml:space="preserve"> </w:t>
            </w:r>
          </w:p>
        </w:tc>
        <w:tc>
          <w:tcPr>
            <w:tcW w:w="3586" w:type="dxa"/>
            <w:tcBorders>
              <w:top w:val="single" w:sz="6" w:space="0" w:color="000000"/>
              <w:left w:val="single" w:sz="6" w:space="0" w:color="000000"/>
              <w:bottom w:val="single" w:sz="6" w:space="0" w:color="000000"/>
              <w:right w:val="single" w:sz="6" w:space="0" w:color="000000"/>
            </w:tcBorders>
          </w:tcPr>
          <w:p w14:paraId="32C23D65" w14:textId="77777777" w:rsidR="00EB0CA6" w:rsidRDefault="00000000">
            <w:pPr>
              <w:spacing w:after="0"/>
              <w:ind w:left="0"/>
              <w:jc w:val="left"/>
            </w:pPr>
            <w:r>
              <w:rPr>
                <w:rFonts w:ascii="Calibri" w:eastAsia="Calibri" w:hAnsi="Calibri" w:cs="Calibri"/>
              </w:rPr>
              <w:t xml:space="preserve">  </w:t>
            </w:r>
            <w:r>
              <w:t xml:space="preserve"> </w:t>
            </w:r>
          </w:p>
        </w:tc>
      </w:tr>
    </w:tbl>
    <w:p w14:paraId="5F69EDA6" w14:textId="77777777" w:rsidR="00EB0CA6" w:rsidRDefault="00000000">
      <w:pPr>
        <w:spacing w:after="94"/>
        <w:ind w:left="0"/>
      </w:pPr>
      <w:r>
        <w:t xml:space="preserve"> </w:t>
      </w:r>
    </w:p>
    <w:tbl>
      <w:tblPr>
        <w:tblStyle w:val="TableGrid"/>
        <w:tblW w:w="8898" w:type="dxa"/>
        <w:tblInd w:w="370" w:type="dxa"/>
        <w:tblCellMar>
          <w:top w:w="11" w:type="dxa"/>
          <w:left w:w="110" w:type="dxa"/>
        </w:tblCellMar>
        <w:tblLook w:val="04A0" w:firstRow="1" w:lastRow="0" w:firstColumn="1" w:lastColumn="0" w:noHBand="0" w:noVBand="1"/>
      </w:tblPr>
      <w:tblGrid>
        <w:gridCol w:w="1948"/>
        <w:gridCol w:w="3366"/>
        <w:gridCol w:w="3584"/>
      </w:tblGrid>
      <w:tr w:rsidR="00EB0CA6" w14:paraId="17E75D17" w14:textId="77777777">
        <w:trPr>
          <w:trHeight w:val="2842"/>
        </w:trPr>
        <w:tc>
          <w:tcPr>
            <w:tcW w:w="1949" w:type="dxa"/>
            <w:tcBorders>
              <w:top w:val="single" w:sz="6" w:space="0" w:color="000000"/>
              <w:left w:val="single" w:sz="6" w:space="0" w:color="000000"/>
              <w:bottom w:val="single" w:sz="6" w:space="0" w:color="000000"/>
              <w:right w:val="single" w:sz="6" w:space="0" w:color="000000"/>
            </w:tcBorders>
          </w:tcPr>
          <w:p w14:paraId="7DCED0BE" w14:textId="77777777" w:rsidR="00EB0CA6" w:rsidRDefault="00000000">
            <w:pPr>
              <w:spacing w:after="227" w:line="271" w:lineRule="auto"/>
              <w:ind w:left="10" w:right="319" w:hanging="10"/>
              <w:jc w:val="left"/>
            </w:pPr>
            <w:r>
              <w:rPr>
                <w:rFonts w:ascii="Calibri" w:eastAsia="Calibri" w:hAnsi="Calibri" w:cs="Calibri"/>
                <w:noProof/>
              </w:rPr>
              <w:lastRenderedPageBreak/>
              <mc:AlternateContent>
                <mc:Choice Requires="wpg">
                  <w:drawing>
                    <wp:anchor distT="0" distB="0" distL="114300" distR="114300" simplePos="0" relativeHeight="251663360" behindDoc="1" locked="0" layoutInCell="1" allowOverlap="1" wp14:anchorId="16B40DD4" wp14:editId="14832C66">
                      <wp:simplePos x="0" y="0"/>
                      <wp:positionH relativeFrom="column">
                        <wp:posOffset>139522</wp:posOffset>
                      </wp:positionH>
                      <wp:positionV relativeFrom="paragraph">
                        <wp:posOffset>-57253</wp:posOffset>
                      </wp:positionV>
                      <wp:extent cx="1023620" cy="586143"/>
                      <wp:effectExtent l="0" t="0" r="0" b="0"/>
                      <wp:wrapNone/>
                      <wp:docPr id="7222" name="Group 7222"/>
                      <wp:cNvGraphicFramePr/>
                      <a:graphic xmlns:a="http://schemas.openxmlformats.org/drawingml/2006/main">
                        <a:graphicData uri="http://schemas.microsoft.com/office/word/2010/wordprocessingGroup">
                          <wpg:wgp>
                            <wpg:cNvGrpSpPr/>
                            <wpg:grpSpPr>
                              <a:xfrm>
                                <a:off x="0" y="0"/>
                                <a:ext cx="1023620" cy="586143"/>
                                <a:chOff x="0" y="0"/>
                                <a:chExt cx="1023620" cy="586143"/>
                              </a:xfrm>
                            </wpg:grpSpPr>
                            <pic:pic xmlns:pic="http://schemas.openxmlformats.org/drawingml/2006/picture">
                              <pic:nvPicPr>
                                <pic:cNvPr id="920" name="Picture 920"/>
                                <pic:cNvPicPr/>
                              </pic:nvPicPr>
                              <pic:blipFill>
                                <a:blip r:embed="rId25"/>
                                <a:stretch>
                                  <a:fillRect/>
                                </a:stretch>
                              </pic:blipFill>
                              <pic:spPr>
                                <a:xfrm>
                                  <a:off x="0" y="0"/>
                                  <a:ext cx="1023620" cy="197904"/>
                                </a:xfrm>
                                <a:prstGeom prst="rect">
                                  <a:avLst/>
                                </a:prstGeom>
                              </pic:spPr>
                            </pic:pic>
                            <pic:pic xmlns:pic="http://schemas.openxmlformats.org/drawingml/2006/picture">
                              <pic:nvPicPr>
                                <pic:cNvPr id="922" name="Picture 922"/>
                                <pic:cNvPicPr/>
                              </pic:nvPicPr>
                              <pic:blipFill>
                                <a:blip r:embed="rId26"/>
                                <a:stretch>
                                  <a:fillRect/>
                                </a:stretch>
                              </pic:blipFill>
                              <pic:spPr>
                                <a:xfrm>
                                  <a:off x="51816" y="194945"/>
                                  <a:ext cx="310744" cy="197904"/>
                                </a:xfrm>
                                <a:prstGeom prst="rect">
                                  <a:avLst/>
                                </a:prstGeom>
                              </pic:spPr>
                            </pic:pic>
                            <pic:pic xmlns:pic="http://schemas.openxmlformats.org/drawingml/2006/picture">
                              <pic:nvPicPr>
                                <pic:cNvPr id="924" name="Picture 924"/>
                                <pic:cNvPicPr/>
                              </pic:nvPicPr>
                              <pic:blipFill>
                                <a:blip r:embed="rId27"/>
                                <a:stretch>
                                  <a:fillRect/>
                                </a:stretch>
                              </pic:blipFill>
                              <pic:spPr>
                                <a:xfrm>
                                  <a:off x="286385" y="194945"/>
                                  <a:ext cx="59407" cy="197904"/>
                                </a:xfrm>
                                <a:prstGeom prst="rect">
                                  <a:avLst/>
                                </a:prstGeom>
                              </pic:spPr>
                            </pic:pic>
                            <pic:pic xmlns:pic="http://schemas.openxmlformats.org/drawingml/2006/picture">
                              <pic:nvPicPr>
                                <pic:cNvPr id="926" name="Picture 926"/>
                                <pic:cNvPicPr/>
                              </pic:nvPicPr>
                              <pic:blipFill>
                                <a:blip r:embed="rId27"/>
                                <a:stretch>
                                  <a:fillRect/>
                                </a:stretch>
                              </pic:blipFill>
                              <pic:spPr>
                                <a:xfrm>
                                  <a:off x="6096" y="194945"/>
                                  <a:ext cx="60930" cy="197904"/>
                                </a:xfrm>
                                <a:prstGeom prst="rect">
                                  <a:avLst/>
                                </a:prstGeom>
                              </pic:spPr>
                            </pic:pic>
                            <pic:pic xmlns:pic="http://schemas.openxmlformats.org/drawingml/2006/picture">
                              <pic:nvPicPr>
                                <pic:cNvPr id="928" name="Picture 928"/>
                                <pic:cNvPicPr/>
                              </pic:nvPicPr>
                              <pic:blipFill>
                                <a:blip r:embed="rId13"/>
                                <a:stretch>
                                  <a:fillRect/>
                                </a:stretch>
                              </pic:blipFill>
                              <pic:spPr>
                                <a:xfrm>
                                  <a:off x="330454" y="194945"/>
                                  <a:ext cx="44174" cy="197904"/>
                                </a:xfrm>
                                <a:prstGeom prst="rect">
                                  <a:avLst/>
                                </a:prstGeom>
                              </pic:spPr>
                            </pic:pic>
                            <pic:pic xmlns:pic="http://schemas.openxmlformats.org/drawingml/2006/picture">
                              <pic:nvPicPr>
                                <pic:cNvPr id="930" name="Picture 930"/>
                                <pic:cNvPicPr/>
                              </pic:nvPicPr>
                              <pic:blipFill>
                                <a:blip r:embed="rId28"/>
                                <a:stretch>
                                  <a:fillRect/>
                                </a:stretch>
                              </pic:blipFill>
                              <pic:spPr>
                                <a:xfrm>
                                  <a:off x="6096" y="386715"/>
                                  <a:ext cx="286372" cy="199428"/>
                                </a:xfrm>
                                <a:prstGeom prst="rect">
                                  <a:avLst/>
                                </a:prstGeom>
                              </pic:spPr>
                            </pic:pic>
                            <pic:pic xmlns:pic="http://schemas.openxmlformats.org/drawingml/2006/picture">
                              <pic:nvPicPr>
                                <pic:cNvPr id="932" name="Picture 932"/>
                                <pic:cNvPicPr/>
                              </pic:nvPicPr>
                              <pic:blipFill>
                                <a:blip r:embed="rId29"/>
                                <a:stretch>
                                  <a:fillRect/>
                                </a:stretch>
                              </pic:blipFill>
                              <pic:spPr>
                                <a:xfrm>
                                  <a:off x="220853" y="386715"/>
                                  <a:ext cx="53315" cy="199428"/>
                                </a:xfrm>
                                <a:prstGeom prst="rect">
                                  <a:avLst/>
                                </a:prstGeom>
                              </pic:spPr>
                            </pic:pic>
                            <pic:pic xmlns:pic="http://schemas.openxmlformats.org/drawingml/2006/picture">
                              <pic:nvPicPr>
                                <pic:cNvPr id="934" name="Picture 934"/>
                                <pic:cNvPicPr/>
                              </pic:nvPicPr>
                              <pic:blipFill>
                                <a:blip r:embed="rId13"/>
                                <a:stretch>
                                  <a:fillRect/>
                                </a:stretch>
                              </pic:blipFill>
                              <pic:spPr>
                                <a:xfrm>
                                  <a:off x="258953" y="386715"/>
                                  <a:ext cx="44174" cy="199428"/>
                                </a:xfrm>
                                <a:prstGeom prst="rect">
                                  <a:avLst/>
                                </a:prstGeom>
                              </pic:spPr>
                            </pic:pic>
                            <pic:pic xmlns:pic="http://schemas.openxmlformats.org/drawingml/2006/picture">
                              <pic:nvPicPr>
                                <pic:cNvPr id="936" name="Picture 936"/>
                                <pic:cNvPicPr/>
                              </pic:nvPicPr>
                              <pic:blipFill>
                                <a:blip r:embed="rId13"/>
                                <a:stretch>
                                  <a:fillRect/>
                                </a:stretch>
                              </pic:blipFill>
                              <pic:spPr>
                                <a:xfrm>
                                  <a:off x="0" y="194984"/>
                                  <a:ext cx="518160" cy="199390"/>
                                </a:xfrm>
                                <a:prstGeom prst="rect">
                                  <a:avLst/>
                                </a:prstGeom>
                              </pic:spPr>
                            </pic:pic>
                            <pic:pic xmlns:pic="http://schemas.openxmlformats.org/drawingml/2006/picture">
                              <pic:nvPicPr>
                                <pic:cNvPr id="938" name="Picture 938"/>
                                <pic:cNvPicPr/>
                              </pic:nvPicPr>
                              <pic:blipFill>
                                <a:blip r:embed="rId13"/>
                                <a:stretch>
                                  <a:fillRect/>
                                </a:stretch>
                              </pic:blipFill>
                              <pic:spPr>
                                <a:xfrm>
                                  <a:off x="388620" y="194984"/>
                                  <a:ext cx="44196" cy="199390"/>
                                </a:xfrm>
                                <a:prstGeom prst="rect">
                                  <a:avLst/>
                                </a:prstGeom>
                              </pic:spPr>
                            </pic:pic>
                          </wpg:wgp>
                        </a:graphicData>
                      </a:graphic>
                    </wp:anchor>
                  </w:drawing>
                </mc:Choice>
                <mc:Fallback>
                  <w:pict>
                    <v:group w14:anchorId="1E6C0427" id="Group 7222" o:spid="_x0000_s1026" style="position:absolute;margin-left:11pt;margin-top:-4.5pt;width:80.6pt;height:46.15pt;z-index:-251653120" coordsize="10236,5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">
                      <v:shape id="Picture 920" o:spid="_x0000_s1027" type="#_x0000_t75" style="position:absolute;width:10236;height:1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">
                        <v:imagedata r:id="rId30" o:title=""/>
                      </v:shape>
                      <v:shape id="Picture 922" o:spid="_x0000_s1028" type="#_x0000_t75" style="position:absolute;left:518;top:1949;width:3107;height:1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">
                        <v:imagedata r:id="rId31" o:title=""/>
                      </v:shape>
                      <v:shape id="Picture 924" o:spid="_x0000_s1029" type="#_x0000_t75" style="position:absolute;left:2863;top:1949;width:594;height:1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">
                        <v:imagedata r:id="rId32" o:title=""/>
                      </v:shape>
                      <v:shape id="Picture 926" o:spid="_x0000_s1030" type="#_x0000_t75" style="position:absolute;left:60;top:1949;width:610;height:1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">
                        <v:imagedata r:id="rId32" o:title=""/>
                      </v:shape>
                      <v:shape id="Picture 928" o:spid="_x0000_s1031" type="#_x0000_t75" style="position:absolute;left:3304;top:1949;width:442;height:1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">
                        <v:imagedata r:id="rId18" o:title=""/>
                      </v:shape>
                      <v:shape id="Picture 930" o:spid="_x0000_s1032" type="#_x0000_t75" style="position:absolute;left:60;top:3867;width:2864;height: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">
                        <v:imagedata r:id="rId33" o:title=""/>
                      </v:shape>
                      <v:shape id="Picture 932" o:spid="_x0000_s1033" type="#_x0000_t75" style="position:absolute;left:2208;top:3867;width:533;height: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">
                        <v:imagedata r:id="rId34" o:title=""/>
                      </v:shape>
                      <v:shape id="Picture 934" o:spid="_x0000_s1034" type="#_x0000_t75" style="position:absolute;left:2589;top:3867;width:442;height: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">
                        <v:imagedata r:id="rId18" o:title=""/>
                      </v:shape>
                      <v:shape id="Picture 936" o:spid="_x0000_s1035" type="#_x0000_t75" style="position:absolute;top:1949;width:5181;height: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">
                        <v:imagedata r:id="rId18" o:title=""/>
                      </v:shape>
                      <v:shape id="Picture 938" o:spid="_x0000_s1036" type="#_x0000_t75" style="position:absolute;left:3886;top:1949;width:442;height: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">
                        <v:imagedata r:id="rId18" o:title=""/>
                      </v:shape>
                    </v:group>
                  </w:pict>
                </mc:Fallback>
              </mc:AlternateContent>
            </w:r>
            <w:r>
              <w:rPr>
                <w:rFonts w:ascii="Calibri" w:eastAsia="Calibri" w:hAnsi="Calibri" w:cs="Calibri"/>
                <w:b/>
              </w:rPr>
              <w:t xml:space="preserve">FOR USECTA </w:t>
            </w:r>
            <w:r>
              <w:rPr>
                <w:rFonts w:ascii="Calibri" w:eastAsia="Calibri" w:hAnsi="Calibri" w:cs="Calibri"/>
              </w:rPr>
              <w:t xml:space="preserve"> </w:t>
            </w:r>
            <w:proofErr w:type="gramStart"/>
            <w:r>
              <w:rPr>
                <w:rFonts w:ascii="Calibri" w:eastAsia="Calibri" w:hAnsi="Calibri" w:cs="Calibri"/>
                <w:b/>
              </w:rPr>
              <w:t xml:space="preserve"> </w:t>
            </w:r>
            <w:r>
              <w:rPr>
                <w:rFonts w:ascii="Calibri" w:eastAsia="Calibri" w:hAnsi="Calibri" w:cs="Calibri"/>
              </w:rPr>
              <w:t xml:space="preserve"> </w:t>
            </w:r>
            <w:r>
              <w:t xml:space="preserve"> </w:t>
            </w:r>
            <w:r>
              <w:rPr>
                <w:rFonts w:ascii="Calibri" w:eastAsia="Calibri" w:hAnsi="Calibri" w:cs="Calibri"/>
                <w:b/>
              </w:rPr>
              <w:t>(</w:t>
            </w:r>
            <w:proofErr w:type="gramEnd"/>
            <w:r>
              <w:rPr>
                <w:rFonts w:ascii="Calibri" w:eastAsia="Calibri" w:hAnsi="Calibri" w:cs="Calibri"/>
                <w:b/>
              </w:rPr>
              <w:t>PVT) LTD</w:t>
            </w:r>
            <w:r>
              <w:rPr>
                <w:rFonts w:ascii="Calibri" w:eastAsia="Calibri" w:hAnsi="Calibri" w:cs="Calibri"/>
              </w:rPr>
              <w:t xml:space="preserve"> </w:t>
            </w:r>
            <w:r w:rsidR="00DA4C03">
              <w:rPr>
                <w:rFonts w:ascii="Calibri" w:eastAsia="Calibri" w:hAnsi="Calibri" w:cs="Calibri"/>
              </w:rPr>
              <w:br/>
            </w:r>
            <w:r>
              <w:rPr>
                <w:rFonts w:ascii="Calibri" w:eastAsia="Calibri" w:hAnsi="Calibri" w:cs="Calibri"/>
              </w:rPr>
              <w:t xml:space="preserve">Name:   </w:t>
            </w:r>
            <w:r>
              <w:t xml:space="preserve"> </w:t>
            </w:r>
          </w:p>
          <w:p w14:paraId="022B0841" w14:textId="77777777" w:rsidR="00EB0CA6" w:rsidRDefault="00000000">
            <w:pPr>
              <w:spacing w:after="240"/>
              <w:ind w:left="0"/>
              <w:jc w:val="left"/>
            </w:pPr>
            <w:r>
              <w:rPr>
                <w:rFonts w:ascii="Calibri" w:eastAsia="Calibri" w:hAnsi="Calibri" w:cs="Calibri"/>
                <w:noProof/>
              </w:rPr>
              <mc:AlternateContent>
                <mc:Choice Requires="wpg">
                  <w:drawing>
                    <wp:anchor distT="0" distB="0" distL="114300" distR="114300" simplePos="0" relativeHeight="251664384" behindDoc="1" locked="0" layoutInCell="1" allowOverlap="1" wp14:anchorId="074B093E" wp14:editId="64AE4E3D">
                      <wp:simplePos x="0" y="0"/>
                      <wp:positionH relativeFrom="column">
                        <wp:posOffset>139522</wp:posOffset>
                      </wp:positionH>
                      <wp:positionV relativeFrom="paragraph">
                        <wp:posOffset>-56337</wp:posOffset>
                      </wp:positionV>
                      <wp:extent cx="979805" cy="198120"/>
                      <wp:effectExtent l="0" t="0" r="0" b="0"/>
                      <wp:wrapNone/>
                      <wp:docPr id="7223" name="Group 7223"/>
                      <wp:cNvGraphicFramePr/>
                      <a:graphic xmlns:a="http://schemas.openxmlformats.org/drawingml/2006/main">
                        <a:graphicData uri="http://schemas.microsoft.com/office/word/2010/wordprocessingGroup">
                          <wpg:wgp>
                            <wpg:cNvGrpSpPr/>
                            <wpg:grpSpPr>
                              <a:xfrm>
                                <a:off x="0" y="0"/>
                                <a:ext cx="979805" cy="198120"/>
                                <a:chOff x="0" y="0"/>
                                <a:chExt cx="979805" cy="198120"/>
                              </a:xfrm>
                            </wpg:grpSpPr>
                            <pic:pic xmlns:pic="http://schemas.openxmlformats.org/drawingml/2006/picture">
                              <pic:nvPicPr>
                                <pic:cNvPr id="940" name="Picture 940"/>
                                <pic:cNvPicPr/>
                              </pic:nvPicPr>
                              <pic:blipFill>
                                <a:blip r:embed="rId19"/>
                                <a:stretch>
                                  <a:fillRect/>
                                </a:stretch>
                              </pic:blipFill>
                              <pic:spPr>
                                <a:xfrm>
                                  <a:off x="0" y="0"/>
                                  <a:ext cx="979805" cy="198120"/>
                                </a:xfrm>
                                <a:prstGeom prst="rect">
                                  <a:avLst/>
                                </a:prstGeom>
                              </pic:spPr>
                            </pic:pic>
                            <pic:pic xmlns:pic="http://schemas.openxmlformats.org/drawingml/2006/picture">
                              <pic:nvPicPr>
                                <pic:cNvPr id="942" name="Picture 942"/>
                                <pic:cNvPicPr/>
                              </pic:nvPicPr>
                              <pic:blipFill>
                                <a:blip r:embed="rId12"/>
                                <a:stretch>
                                  <a:fillRect/>
                                </a:stretch>
                              </pic:blipFill>
                              <pic:spPr>
                                <a:xfrm>
                                  <a:off x="735965" y="0"/>
                                  <a:ext cx="44190" cy="198120"/>
                                </a:xfrm>
                                <a:prstGeom prst="rect">
                                  <a:avLst/>
                                </a:prstGeom>
                              </pic:spPr>
                            </pic:pic>
                          </wpg:wgp>
                        </a:graphicData>
                      </a:graphic>
                    </wp:anchor>
                  </w:drawing>
                </mc:Choice>
                <mc:Fallback>
                  <w:pict>
                    <v:group w14:anchorId="6CE538E1" id="Group 7223" o:spid="_x0000_s1026" style="position:absolute;margin-left:11pt;margin-top:-4.45pt;width:77.15pt;height:15.6pt;z-index:-251652096" coordsize="9798,1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">
                      <v:shape id="Picture 940" o:spid="_x0000_s1027" type="#_x0000_t75" style="position:absolute;width:9798;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">
                        <v:imagedata r:id="rId20" o:title=""/>
                      </v:shape>
                      <v:shape id="Picture 942" o:spid="_x0000_s1028" type="#_x0000_t75" style="position:absolute;left:7359;width:442;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">
                        <v:imagedata r:id="rId17" o:title=""/>
                      </v:shape>
                    </v:group>
                  </w:pict>
                </mc:Fallback>
              </mc:AlternateContent>
            </w:r>
            <w:r>
              <w:rPr>
                <w:rFonts w:ascii="Calibri" w:eastAsia="Calibri" w:hAnsi="Calibri" w:cs="Calibri"/>
              </w:rPr>
              <w:t xml:space="preserve">Designation:   </w:t>
            </w:r>
            <w:r>
              <w:t xml:space="preserve"> </w:t>
            </w:r>
          </w:p>
          <w:p w14:paraId="47E86993" w14:textId="77777777" w:rsidR="00EB0CA6" w:rsidRDefault="00000000">
            <w:pPr>
              <w:spacing w:after="238"/>
              <w:ind w:left="0"/>
              <w:jc w:val="left"/>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0DFC5547" wp14:editId="2460337A">
                      <wp:simplePos x="0" y="0"/>
                      <wp:positionH relativeFrom="column">
                        <wp:posOffset>139522</wp:posOffset>
                      </wp:positionH>
                      <wp:positionV relativeFrom="paragraph">
                        <wp:posOffset>-57416</wp:posOffset>
                      </wp:positionV>
                      <wp:extent cx="795020" cy="198120"/>
                      <wp:effectExtent l="0" t="0" r="0" b="0"/>
                      <wp:wrapNone/>
                      <wp:docPr id="7224" name="Group 7224"/>
                      <wp:cNvGraphicFramePr/>
                      <a:graphic xmlns:a="http://schemas.openxmlformats.org/drawingml/2006/main">
                        <a:graphicData uri="http://schemas.microsoft.com/office/word/2010/wordprocessingGroup">
                          <wpg:wgp>
                            <wpg:cNvGrpSpPr/>
                            <wpg:grpSpPr>
                              <a:xfrm>
                                <a:off x="0" y="0"/>
                                <a:ext cx="795020" cy="198120"/>
                                <a:chOff x="0" y="0"/>
                                <a:chExt cx="795020" cy="198120"/>
                              </a:xfrm>
                            </wpg:grpSpPr>
                            <pic:pic xmlns:pic="http://schemas.openxmlformats.org/drawingml/2006/picture">
                              <pic:nvPicPr>
                                <pic:cNvPr id="944" name="Picture 944"/>
                                <pic:cNvPicPr/>
                              </pic:nvPicPr>
                              <pic:blipFill>
                                <a:blip r:embed="rId23"/>
                                <a:stretch>
                                  <a:fillRect/>
                                </a:stretch>
                              </pic:blipFill>
                              <pic:spPr>
                                <a:xfrm>
                                  <a:off x="0" y="0"/>
                                  <a:ext cx="795020" cy="198120"/>
                                </a:xfrm>
                                <a:prstGeom prst="rect">
                                  <a:avLst/>
                                </a:prstGeom>
                              </pic:spPr>
                            </pic:pic>
                            <pic:pic xmlns:pic="http://schemas.openxmlformats.org/drawingml/2006/picture">
                              <pic:nvPicPr>
                                <pic:cNvPr id="946" name="Picture 946"/>
                                <pic:cNvPicPr/>
                              </pic:nvPicPr>
                              <pic:blipFill>
                                <a:blip r:embed="rId12"/>
                                <a:stretch>
                                  <a:fillRect/>
                                </a:stretch>
                              </pic:blipFill>
                              <pic:spPr>
                                <a:xfrm>
                                  <a:off x="597027" y="0"/>
                                  <a:ext cx="42645" cy="198120"/>
                                </a:xfrm>
                                <a:prstGeom prst="rect">
                                  <a:avLst/>
                                </a:prstGeom>
                              </pic:spPr>
                            </pic:pic>
                          </wpg:wgp>
                        </a:graphicData>
                      </a:graphic>
                    </wp:anchor>
                  </w:drawing>
                </mc:Choice>
                <mc:Fallback>
                  <w:pict>
                    <v:group w14:anchorId="5B80FD83" id="Group 7224" o:spid="_x0000_s1026" style="position:absolute;margin-left:11pt;margin-top:-4.5pt;width:62.6pt;height:15.6pt;z-index:-251651072" coordsize="7950,1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">
                      <v:shape id="Picture 944" o:spid="_x0000_s1027" type="#_x0000_t75" style="position:absolute;width:7950;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">
                        <v:imagedata r:id="rId24" o:title=""/>
                      </v:shape>
                      <v:shape id="Picture 946" o:spid="_x0000_s1028" type="#_x0000_t75" style="position:absolute;left:5970;width:42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">
                        <v:imagedata r:id="rId17" o:title=""/>
                      </v:shape>
                    </v:group>
                  </w:pict>
                </mc:Fallback>
              </mc:AlternateContent>
            </w:r>
            <w:r>
              <w:rPr>
                <w:rFonts w:ascii="Calibri" w:eastAsia="Calibri" w:hAnsi="Calibri" w:cs="Calibri"/>
              </w:rPr>
              <w:t xml:space="preserve">Signature:   </w:t>
            </w:r>
            <w:r>
              <w:t xml:space="preserve"> </w:t>
            </w:r>
          </w:p>
          <w:p w14:paraId="3A26FC94" w14:textId="77777777" w:rsidR="00EB0CA6" w:rsidRDefault="00000000">
            <w:pPr>
              <w:spacing w:after="0"/>
              <w:ind w:left="0"/>
              <w:jc w:val="left"/>
            </w:pPr>
            <w:r>
              <w:rPr>
                <w:rFonts w:ascii="Calibri" w:eastAsia="Calibri" w:hAnsi="Calibri" w:cs="Calibri"/>
                <w:noProof/>
              </w:rPr>
              <mc:AlternateContent>
                <mc:Choice Requires="wpg">
                  <w:drawing>
                    <wp:anchor distT="0" distB="0" distL="114300" distR="114300" simplePos="0" relativeHeight="251666432" behindDoc="1" locked="0" layoutInCell="1" allowOverlap="1" wp14:anchorId="19A38905" wp14:editId="31CC330C">
                      <wp:simplePos x="0" y="0"/>
                      <wp:positionH relativeFrom="column">
                        <wp:posOffset>139522</wp:posOffset>
                      </wp:positionH>
                      <wp:positionV relativeFrom="paragraph">
                        <wp:posOffset>-56802</wp:posOffset>
                      </wp:positionV>
                      <wp:extent cx="1153160" cy="198120"/>
                      <wp:effectExtent l="0" t="0" r="0" b="0"/>
                      <wp:wrapNone/>
                      <wp:docPr id="7225" name="Group 7225"/>
                      <wp:cNvGraphicFramePr/>
                      <a:graphic xmlns:a="http://schemas.openxmlformats.org/drawingml/2006/main">
                        <a:graphicData uri="http://schemas.microsoft.com/office/word/2010/wordprocessingGroup">
                          <wpg:wgp>
                            <wpg:cNvGrpSpPr/>
                            <wpg:grpSpPr>
                              <a:xfrm>
                                <a:off x="0" y="0"/>
                                <a:ext cx="1153160" cy="198120"/>
                                <a:chOff x="0" y="0"/>
                                <a:chExt cx="1153160" cy="198120"/>
                              </a:xfrm>
                            </wpg:grpSpPr>
                            <pic:pic xmlns:pic="http://schemas.openxmlformats.org/drawingml/2006/picture">
                              <pic:nvPicPr>
                                <pic:cNvPr id="948" name="Picture 948"/>
                                <pic:cNvPicPr/>
                              </pic:nvPicPr>
                              <pic:blipFill>
                                <a:blip r:embed="rId23"/>
                                <a:stretch>
                                  <a:fillRect/>
                                </a:stretch>
                              </pic:blipFill>
                              <pic:spPr>
                                <a:xfrm>
                                  <a:off x="0" y="0"/>
                                  <a:ext cx="1153160" cy="198120"/>
                                </a:xfrm>
                                <a:prstGeom prst="rect">
                                  <a:avLst/>
                                </a:prstGeom>
                              </pic:spPr>
                            </pic:pic>
                            <pic:pic xmlns:pic="http://schemas.openxmlformats.org/drawingml/2006/picture">
                              <pic:nvPicPr>
                                <pic:cNvPr id="950" name="Picture 950"/>
                                <pic:cNvPicPr/>
                              </pic:nvPicPr>
                              <pic:blipFill>
                                <a:blip r:embed="rId13"/>
                                <a:stretch>
                                  <a:fillRect/>
                                </a:stretch>
                              </pic:blipFill>
                              <pic:spPr>
                                <a:xfrm>
                                  <a:off x="866775" y="0"/>
                                  <a:ext cx="44177" cy="198120"/>
                                </a:xfrm>
                                <a:prstGeom prst="rect">
                                  <a:avLst/>
                                </a:prstGeom>
                              </pic:spPr>
                            </pic:pic>
                          </wpg:wgp>
                        </a:graphicData>
                      </a:graphic>
                    </wp:anchor>
                  </w:drawing>
                </mc:Choice>
                <mc:Fallback>
                  <w:pict>
                    <v:group w14:anchorId="451F3FF6" id="Group 7225" o:spid="_x0000_s1026" style="position:absolute;margin-left:11pt;margin-top:-4.45pt;width:90.8pt;height:15.6pt;z-index:-251650048" coordsize="11531,1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">
                      <v:shape id="Picture 948" o:spid="_x0000_s1027" type="#_x0000_t75" style="position:absolute;width:1153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">
                        <v:imagedata r:id="rId24" o:title=""/>
                      </v:shape>
                      <v:shape id="Picture 950" o:spid="_x0000_s1028" type="#_x0000_t75" style="position:absolute;left:8667;width:442;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">
                        <v:imagedata r:id="rId18" o:title=""/>
                      </v:shape>
                    </v:group>
                  </w:pict>
                </mc:Fallback>
              </mc:AlternateContent>
            </w:r>
            <w:r>
              <w:rPr>
                <w:rFonts w:ascii="Calibri" w:eastAsia="Calibri" w:hAnsi="Calibri" w:cs="Calibri"/>
              </w:rPr>
              <w:t xml:space="preserve">Company Seal:   </w:t>
            </w:r>
            <w:r>
              <w:t xml:space="preserve"> </w:t>
            </w:r>
          </w:p>
        </w:tc>
        <w:tc>
          <w:tcPr>
            <w:tcW w:w="3366" w:type="dxa"/>
            <w:tcBorders>
              <w:top w:val="single" w:sz="6" w:space="0" w:color="000000"/>
              <w:left w:val="single" w:sz="6" w:space="0" w:color="000000"/>
              <w:bottom w:val="single" w:sz="6" w:space="0" w:color="000000"/>
              <w:right w:val="single" w:sz="6" w:space="0" w:color="000000"/>
            </w:tcBorders>
          </w:tcPr>
          <w:p w14:paraId="04B491E3" w14:textId="77777777" w:rsidR="00EB0CA6" w:rsidRDefault="00000000">
            <w:pPr>
              <w:spacing w:after="0"/>
              <w:ind w:left="1"/>
              <w:jc w:val="left"/>
            </w:pPr>
            <w:r>
              <w:rPr>
                <w:rFonts w:ascii="Calibri" w:eastAsia="Calibri" w:hAnsi="Calibri" w:cs="Calibri"/>
              </w:rPr>
              <w:t xml:space="preserve">  </w:t>
            </w:r>
            <w:r>
              <w:t xml:space="preserve"> </w:t>
            </w:r>
          </w:p>
        </w:tc>
        <w:tc>
          <w:tcPr>
            <w:tcW w:w="3584" w:type="dxa"/>
            <w:tcBorders>
              <w:top w:val="single" w:sz="6" w:space="0" w:color="000000"/>
              <w:left w:val="single" w:sz="6" w:space="0" w:color="000000"/>
              <w:bottom w:val="single" w:sz="6" w:space="0" w:color="000000"/>
              <w:right w:val="single" w:sz="6" w:space="0" w:color="000000"/>
            </w:tcBorders>
          </w:tcPr>
          <w:p w14:paraId="1E4D55F5" w14:textId="77777777" w:rsidR="00EB0CA6" w:rsidRDefault="00000000">
            <w:pPr>
              <w:spacing w:after="0"/>
              <w:ind w:left="2"/>
              <w:jc w:val="left"/>
            </w:pPr>
            <w:r>
              <w:rPr>
                <w:rFonts w:ascii="Calibri" w:eastAsia="Calibri" w:hAnsi="Calibri" w:cs="Calibri"/>
              </w:rPr>
              <w:t xml:space="preserve">  </w:t>
            </w:r>
            <w:r>
              <w:t xml:space="preserve"> </w:t>
            </w:r>
          </w:p>
        </w:tc>
      </w:tr>
    </w:tbl>
    <w:p w14:paraId="21EB00F7" w14:textId="77777777" w:rsidR="003405D8" w:rsidRDefault="003405D8"/>
    <w:sectPr w:rsidR="003405D8">
      <w:headerReference w:type="even" r:id="rId35"/>
      <w:headerReference w:type="default" r:id="rId36"/>
      <w:footerReference w:type="even" r:id="rId37"/>
      <w:footerReference w:type="default" r:id="rId38"/>
      <w:headerReference w:type="first" r:id="rId39"/>
      <w:footerReference w:type="first" r:id="rId40"/>
      <w:pgSz w:w="12240" w:h="15840"/>
      <w:pgMar w:top="773" w:right="864" w:bottom="89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BCE6E" w14:textId="77777777" w:rsidR="000F5D2A" w:rsidRDefault="000F5D2A">
      <w:pPr>
        <w:spacing w:after="0" w:line="240" w:lineRule="auto"/>
      </w:pPr>
      <w:r>
        <w:separator/>
      </w:r>
    </w:p>
  </w:endnote>
  <w:endnote w:type="continuationSeparator" w:id="0">
    <w:p w14:paraId="41A2D73E" w14:textId="77777777" w:rsidR="000F5D2A" w:rsidRDefault="000F5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4700" w14:textId="77777777" w:rsidR="00EB0CA6" w:rsidRDefault="00000000">
    <w:pPr>
      <w:spacing w:after="0"/>
      <w:ind w:left="0"/>
      <w:jc w:val="left"/>
    </w:pPr>
    <w:r>
      <w:rPr>
        <w:sz w:val="18"/>
      </w:rPr>
      <w:t xml:space="preserve">     </w:t>
    </w:r>
    <w:proofErr w:type="spellStart"/>
    <w:r>
      <w:rPr>
        <w:sz w:val="18"/>
      </w:rPr>
      <w:t>Usecta</w:t>
    </w:r>
    <w:proofErr w:type="spellEnd"/>
    <w:r>
      <w:rPr>
        <w:sz w:val="18"/>
      </w:rPr>
      <w:t xml:space="preserve"> Confidential </w:t>
    </w:r>
    <w:r>
      <w:t xml:space="preserve"> </w:t>
    </w:r>
  </w:p>
  <w:p w14:paraId="39A4AEA8" w14:textId="77777777" w:rsidR="00EB0CA6" w:rsidRDefault="00000000">
    <w:pPr>
      <w:spacing w:after="2"/>
      <w:ind w:left="0"/>
      <w:jc w:val="left"/>
    </w:pPr>
    <w:r>
      <w:rPr>
        <w:sz w:val="18"/>
      </w:rPr>
      <w:t xml:space="preserve">     Agency Agreement                                                                                                                                                    </w:t>
    </w: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sidR="00EB0CA6">
        <w:rPr>
          <w:sz w:val="18"/>
        </w:rPr>
        <w:t>7</w:t>
      </w:r>
    </w:fldSimple>
    <w:r>
      <w:rPr>
        <w:sz w:val="18"/>
      </w:rPr>
      <w:t xml:space="preserve"> </w:t>
    </w:r>
    <w:r>
      <w:t xml:space="preserve"> </w:t>
    </w:r>
  </w:p>
  <w:p w14:paraId="7DCD2CD5" w14:textId="77777777" w:rsidR="00EB0CA6" w:rsidRDefault="00000000">
    <w:pPr>
      <w:spacing w:after="0"/>
      <w:ind w:left="10"/>
      <w:jc w:val="left"/>
    </w:pPr>
    <w:r>
      <w:rPr>
        <w:rFonts w:ascii="Calibri" w:eastAsia="Calibri" w:hAnsi="Calibri" w:cs="Calibri"/>
        <w:sz w:val="18"/>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765D" w14:textId="77777777" w:rsidR="00EB0CA6" w:rsidRDefault="00000000">
    <w:pPr>
      <w:spacing w:after="0"/>
      <w:ind w:left="0"/>
      <w:jc w:val="left"/>
    </w:pPr>
    <w:r>
      <w:rPr>
        <w:sz w:val="18"/>
      </w:rPr>
      <w:t xml:space="preserve">     </w:t>
    </w:r>
    <w:proofErr w:type="spellStart"/>
    <w:r>
      <w:rPr>
        <w:sz w:val="18"/>
      </w:rPr>
      <w:t>Usecta</w:t>
    </w:r>
    <w:proofErr w:type="spellEnd"/>
    <w:r>
      <w:rPr>
        <w:sz w:val="18"/>
      </w:rPr>
      <w:t xml:space="preserve"> Confidential </w:t>
    </w:r>
    <w:r>
      <w:t xml:space="preserve"> </w:t>
    </w:r>
  </w:p>
  <w:p w14:paraId="00BF9891" w14:textId="77777777" w:rsidR="00EB0CA6" w:rsidRDefault="00000000">
    <w:pPr>
      <w:spacing w:after="2"/>
      <w:ind w:left="0"/>
      <w:jc w:val="left"/>
    </w:pPr>
    <w:r>
      <w:rPr>
        <w:sz w:val="18"/>
      </w:rPr>
      <w:t xml:space="preserve">     Agency Agreement                                                                                                                                                    </w:t>
    </w: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sidR="00EB0CA6">
        <w:rPr>
          <w:sz w:val="18"/>
        </w:rPr>
        <w:t>7</w:t>
      </w:r>
    </w:fldSimple>
    <w:r>
      <w:rPr>
        <w:sz w:val="18"/>
      </w:rPr>
      <w:t xml:space="preserve"> </w:t>
    </w:r>
    <w:r>
      <w:t xml:space="preserve"> </w:t>
    </w:r>
  </w:p>
  <w:p w14:paraId="514CB0CA" w14:textId="77777777" w:rsidR="00EB0CA6" w:rsidRDefault="00000000">
    <w:pPr>
      <w:spacing w:after="0"/>
      <w:ind w:left="10"/>
      <w:jc w:val="left"/>
    </w:pPr>
    <w:r>
      <w:rPr>
        <w:rFonts w:ascii="Calibri" w:eastAsia="Calibri" w:hAnsi="Calibri" w:cs="Calibri"/>
        <w:sz w:val="18"/>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6534" w14:textId="77777777" w:rsidR="00EB0CA6" w:rsidRDefault="00EB0CA6">
    <w:pPr>
      <w:spacing w:after="160"/>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39E14" w14:textId="77777777" w:rsidR="000F5D2A" w:rsidRDefault="000F5D2A">
      <w:pPr>
        <w:spacing w:after="0" w:line="240" w:lineRule="auto"/>
      </w:pPr>
      <w:r>
        <w:separator/>
      </w:r>
    </w:p>
  </w:footnote>
  <w:footnote w:type="continuationSeparator" w:id="0">
    <w:p w14:paraId="016CC3B4" w14:textId="77777777" w:rsidR="000F5D2A" w:rsidRDefault="000F5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CEF7" w14:textId="77777777" w:rsidR="00EB0CA6" w:rsidRDefault="00000000">
    <w:r>
      <w:rPr>
        <w:rFonts w:ascii="Calibri" w:eastAsia="Calibri" w:hAnsi="Calibri" w:cs="Calibri"/>
        <w:noProof/>
      </w:rPr>
      <mc:AlternateContent>
        <mc:Choice Requires="wpg">
          <w:drawing>
            <wp:anchor distT="0" distB="0" distL="114300" distR="114300" simplePos="0" relativeHeight="251658240" behindDoc="1" locked="0" layoutInCell="1" allowOverlap="1" wp14:anchorId="2AEE5C29" wp14:editId="15526933">
              <wp:simplePos x="0" y="0"/>
              <wp:positionH relativeFrom="page">
                <wp:posOffset>0</wp:posOffset>
              </wp:positionH>
              <wp:positionV relativeFrom="page">
                <wp:posOffset>0</wp:posOffset>
              </wp:positionV>
              <wp:extent cx="6858000" cy="10057764"/>
              <wp:effectExtent l="0" t="0" r="0" b="0"/>
              <wp:wrapNone/>
              <wp:docPr id="7665" name="Group 7665"/>
              <wp:cNvGraphicFramePr/>
              <a:graphic xmlns:a="http://schemas.openxmlformats.org/drawingml/2006/main">
                <a:graphicData uri="http://schemas.microsoft.com/office/word/2010/wordprocessingGroup">
                  <wpg:wgp>
                    <wpg:cNvGrpSpPr/>
                    <wpg:grpSpPr>
                      <a:xfrm>
                        <a:off x="0" y="0"/>
                        <a:ext cx="6858000" cy="10057764"/>
                        <a:chOff x="0" y="0"/>
                        <a:chExt cx="6858000" cy="10057764"/>
                      </a:xfrm>
                    </wpg:grpSpPr>
                    <pic:pic xmlns:pic="http://schemas.openxmlformats.org/drawingml/2006/picture">
                      <pic:nvPicPr>
                        <pic:cNvPr id="7670" name="Picture 7670"/>
                        <pic:cNvPicPr/>
                      </pic:nvPicPr>
                      <pic:blipFill>
                        <a:blip r:embed="rId1"/>
                        <a:stretch>
                          <a:fillRect/>
                        </a:stretch>
                      </pic:blipFill>
                      <pic:spPr>
                        <a:xfrm>
                          <a:off x="914400" y="2057273"/>
                          <a:ext cx="5943600" cy="5943219"/>
                        </a:xfrm>
                        <a:prstGeom prst="rect">
                          <a:avLst/>
                        </a:prstGeom>
                      </pic:spPr>
                    </pic:pic>
                    <wps:wsp>
                      <wps:cNvPr id="7666" name="Shape 7666"/>
                      <wps:cNvSpPr/>
                      <wps:spPr>
                        <a:xfrm>
                          <a:off x="0" y="0"/>
                          <a:ext cx="560070" cy="6727190"/>
                        </a:xfrm>
                        <a:custGeom>
                          <a:avLst/>
                          <a:gdLst/>
                          <a:ahLst/>
                          <a:cxnLst/>
                          <a:rect l="0" t="0" r="0" b="0"/>
                          <a:pathLst>
                            <a:path w="560070" h="6727190">
                              <a:moveTo>
                                <a:pt x="0" y="0"/>
                              </a:moveTo>
                              <a:lnTo>
                                <a:pt x="560070" y="0"/>
                              </a:lnTo>
                              <a:lnTo>
                                <a:pt x="560070" y="6727190"/>
                              </a:lnTo>
                              <a:lnTo>
                                <a:pt x="0" y="6540627"/>
                              </a:lnTo>
                              <a:lnTo>
                                <a:pt x="0" y="0"/>
                              </a:lnTo>
                              <a:close/>
                            </a:path>
                          </a:pathLst>
                        </a:custGeom>
                        <a:ln w="0" cap="flat">
                          <a:miter lim="127000"/>
                        </a:ln>
                      </wps:spPr>
                      <wps:style>
                        <a:lnRef idx="0">
                          <a:srgbClr val="000000">
                            <a:alpha val="0"/>
                          </a:srgbClr>
                        </a:lnRef>
                        <a:fillRef idx="1">
                          <a:srgbClr val="09498B"/>
                        </a:fillRef>
                        <a:effectRef idx="0">
                          <a:scrgbClr r="0" g="0" b="0"/>
                        </a:effectRef>
                        <a:fontRef idx="none"/>
                      </wps:style>
                      <wps:bodyPr/>
                    </wps:wsp>
                    <wps:wsp>
                      <wps:cNvPr id="7669" name="Shape 7669"/>
                      <wps:cNvSpPr/>
                      <wps:spPr>
                        <a:xfrm>
                          <a:off x="0" y="6613271"/>
                          <a:ext cx="401612" cy="3444492"/>
                        </a:xfrm>
                        <a:custGeom>
                          <a:avLst/>
                          <a:gdLst/>
                          <a:ahLst/>
                          <a:cxnLst/>
                          <a:rect l="0" t="0" r="0" b="0"/>
                          <a:pathLst>
                            <a:path w="401612" h="3444492">
                              <a:moveTo>
                                <a:pt x="0" y="0"/>
                              </a:moveTo>
                              <a:lnTo>
                                <a:pt x="401612" y="133604"/>
                              </a:lnTo>
                              <a:lnTo>
                                <a:pt x="401612" y="3444492"/>
                              </a:lnTo>
                              <a:lnTo>
                                <a:pt x="0" y="3444492"/>
                              </a:lnTo>
                              <a:lnTo>
                                <a:pt x="0" y="0"/>
                              </a:lnTo>
                              <a:close/>
                            </a:path>
                          </a:pathLst>
                        </a:custGeom>
                        <a:ln w="0" cap="flat">
                          <a:miter lim="127000"/>
                        </a:ln>
                      </wps:spPr>
                      <wps:style>
                        <a:lnRef idx="0">
                          <a:srgbClr val="000000">
                            <a:alpha val="0"/>
                          </a:srgbClr>
                        </a:lnRef>
                        <a:fillRef idx="1">
                          <a:srgbClr val="41A848"/>
                        </a:fillRef>
                        <a:effectRef idx="0">
                          <a:scrgbClr r="0" g="0" b="0"/>
                        </a:effectRef>
                        <a:fontRef idx="none"/>
                      </wps:style>
                      <wps:bodyPr/>
                    </wps:wsp>
                    <wps:wsp>
                      <wps:cNvPr id="7667" name="Shape 7667"/>
                      <wps:cNvSpPr/>
                      <wps:spPr>
                        <a:xfrm>
                          <a:off x="0" y="0"/>
                          <a:ext cx="554355" cy="6727190"/>
                        </a:xfrm>
                        <a:custGeom>
                          <a:avLst/>
                          <a:gdLst/>
                          <a:ahLst/>
                          <a:cxnLst/>
                          <a:rect l="0" t="0" r="0" b="0"/>
                          <a:pathLst>
                            <a:path w="554355" h="6727190">
                              <a:moveTo>
                                <a:pt x="0" y="0"/>
                              </a:moveTo>
                              <a:lnTo>
                                <a:pt x="554355" y="0"/>
                              </a:lnTo>
                              <a:lnTo>
                                <a:pt x="554355" y="6727190"/>
                              </a:lnTo>
                              <a:lnTo>
                                <a:pt x="0" y="6542615"/>
                              </a:lnTo>
                              <a:lnTo>
                                <a:pt x="0" y="0"/>
                              </a:lnTo>
                              <a:close/>
                            </a:path>
                          </a:pathLst>
                        </a:custGeom>
                        <a:ln w="0" cap="flat">
                          <a:miter lim="127000"/>
                        </a:ln>
                      </wps:spPr>
                      <wps:style>
                        <a:lnRef idx="0">
                          <a:srgbClr val="000000">
                            <a:alpha val="0"/>
                          </a:srgbClr>
                        </a:lnRef>
                        <a:fillRef idx="1">
                          <a:srgbClr val="09498B"/>
                        </a:fillRef>
                        <a:effectRef idx="0">
                          <a:scrgbClr r="0" g="0" b="0"/>
                        </a:effectRef>
                        <a:fontRef idx="none"/>
                      </wps:style>
                      <wps:bodyPr/>
                    </wps:wsp>
                    <wps:wsp>
                      <wps:cNvPr id="7668" name="Shape 7668"/>
                      <wps:cNvSpPr/>
                      <wps:spPr>
                        <a:xfrm>
                          <a:off x="0" y="6613144"/>
                          <a:ext cx="402247" cy="3444621"/>
                        </a:xfrm>
                        <a:custGeom>
                          <a:avLst/>
                          <a:gdLst/>
                          <a:ahLst/>
                          <a:cxnLst/>
                          <a:rect l="0" t="0" r="0" b="0"/>
                          <a:pathLst>
                            <a:path w="402247" h="3444621">
                              <a:moveTo>
                                <a:pt x="0" y="0"/>
                              </a:moveTo>
                              <a:lnTo>
                                <a:pt x="402247" y="133731"/>
                              </a:lnTo>
                              <a:lnTo>
                                <a:pt x="402247" y="3444621"/>
                              </a:lnTo>
                              <a:lnTo>
                                <a:pt x="0" y="3444621"/>
                              </a:lnTo>
                              <a:lnTo>
                                <a:pt x="0" y="0"/>
                              </a:lnTo>
                              <a:close/>
                            </a:path>
                          </a:pathLst>
                        </a:custGeom>
                        <a:ln w="0" cap="flat">
                          <a:miter lim="127000"/>
                        </a:ln>
                      </wps:spPr>
                      <wps:style>
                        <a:lnRef idx="0">
                          <a:srgbClr val="000000">
                            <a:alpha val="0"/>
                          </a:srgbClr>
                        </a:lnRef>
                        <a:fillRef idx="1">
                          <a:srgbClr val="41A848"/>
                        </a:fillRef>
                        <a:effectRef idx="0">
                          <a:scrgbClr r="0" g="0" b="0"/>
                        </a:effectRef>
                        <a:fontRef idx="none"/>
                      </wps:style>
                      <wps:bodyPr/>
                    </wps:wsp>
                  </wpg:wgp>
                </a:graphicData>
              </a:graphic>
            </wp:anchor>
          </w:drawing>
        </mc:Choice>
        <mc:Fallback>
          <w:pict>
            <v:group w14:anchorId="2DAED3A6" id="Group 7665" o:spid="_x0000_s1026" style="position:absolute;margin-left:0;margin-top:0;width:540pt;height:791.95pt;z-index:-251658240;mso-position-horizontal-relative:page;mso-position-vertical-relative:page" coordsize="68580,100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70" o:spid="_x0000_s1027" type="#_x0000_t75" style="position:absolute;left:9144;top:20572;width:59436;height:59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">
                <v:imagedata r:id="rId2" o:title=""/>
              </v:shape>
              <v:shape id="Shape 7666" o:spid="_x0000_s1028" style="position:absolute;width:5600;height:67271;visibility:visible;mso-wrap-style:square;v-text-anchor:top" coordsize="560070,672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" path="m,l560070,r,6727190l,6540627,,xe" fillcolor="#09498b" stroked="f" strokeweight="0">
                <v:stroke miterlimit="83231f" joinstyle="miter"/>
                <v:path arrowok="t" textboxrect="0,0,560070,6727190"/>
              </v:shape>
              <v:shape id="Shape 7669" o:spid="_x0000_s1029" style="position:absolute;top:66132;width:4016;height:34445;visibility:visible;mso-wrap-style:square;v-text-anchor:top" coordsize="401612,3444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" path="m,l401612,133604r,3310888l,3444492,,xe" fillcolor="#41a848" stroked="f" strokeweight="0">
                <v:stroke miterlimit="83231f" joinstyle="miter"/>
                <v:path arrowok="t" textboxrect="0,0,401612,3444492"/>
              </v:shape>
              <v:shape id="Shape 7667" o:spid="_x0000_s1030" style="position:absolute;width:5543;height:67271;visibility:visible;mso-wrap-style:square;v-text-anchor:top" coordsize="554355,672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" path="m,l554355,r,6727190l,6542615,,xe" fillcolor="#09498b" stroked="f" strokeweight="0">
                <v:stroke miterlimit="83231f" joinstyle="miter"/>
                <v:path arrowok="t" textboxrect="0,0,554355,6727190"/>
              </v:shape>
              <v:shape id="Shape 7668" o:spid="_x0000_s1031" style="position:absolute;top:66131;width:4022;height:34446;visibility:visible;mso-wrap-style:square;v-text-anchor:top" coordsize="402247,3444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" path="m,l402247,133731r,3310890l,3444621,,xe" fillcolor="#41a848" stroked="f" strokeweight="0">
                <v:stroke miterlimit="83231f" joinstyle="miter"/>
                <v:path arrowok="t" textboxrect="0,0,402247,3444621"/>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9248" w14:textId="77777777" w:rsidR="00EB0CA6"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159A929F" wp14:editId="65F7ABB9">
              <wp:simplePos x="0" y="0"/>
              <wp:positionH relativeFrom="page">
                <wp:posOffset>0</wp:posOffset>
              </wp:positionH>
              <wp:positionV relativeFrom="page">
                <wp:posOffset>0</wp:posOffset>
              </wp:positionV>
              <wp:extent cx="6858000" cy="10057764"/>
              <wp:effectExtent l="0" t="0" r="0" b="0"/>
              <wp:wrapNone/>
              <wp:docPr id="7635" name="Group 7635"/>
              <wp:cNvGraphicFramePr/>
              <a:graphic xmlns:a="http://schemas.openxmlformats.org/drawingml/2006/main">
                <a:graphicData uri="http://schemas.microsoft.com/office/word/2010/wordprocessingGroup">
                  <wpg:wgp>
                    <wpg:cNvGrpSpPr/>
                    <wpg:grpSpPr>
                      <a:xfrm>
                        <a:off x="0" y="0"/>
                        <a:ext cx="6858000" cy="10057764"/>
                        <a:chOff x="0" y="0"/>
                        <a:chExt cx="6858000" cy="10057764"/>
                      </a:xfrm>
                    </wpg:grpSpPr>
                    <pic:pic xmlns:pic="http://schemas.openxmlformats.org/drawingml/2006/picture">
                      <pic:nvPicPr>
                        <pic:cNvPr id="7640" name="Picture 7640"/>
                        <pic:cNvPicPr/>
                      </pic:nvPicPr>
                      <pic:blipFill>
                        <a:blip r:embed="rId1"/>
                        <a:stretch>
                          <a:fillRect/>
                        </a:stretch>
                      </pic:blipFill>
                      <pic:spPr>
                        <a:xfrm>
                          <a:off x="914400" y="2057273"/>
                          <a:ext cx="5943600" cy="5943219"/>
                        </a:xfrm>
                        <a:prstGeom prst="rect">
                          <a:avLst/>
                        </a:prstGeom>
                      </pic:spPr>
                    </pic:pic>
                    <wps:wsp>
                      <wps:cNvPr id="7636" name="Shape 7636"/>
                      <wps:cNvSpPr/>
                      <wps:spPr>
                        <a:xfrm>
                          <a:off x="0" y="0"/>
                          <a:ext cx="560070" cy="6727190"/>
                        </a:xfrm>
                        <a:custGeom>
                          <a:avLst/>
                          <a:gdLst/>
                          <a:ahLst/>
                          <a:cxnLst/>
                          <a:rect l="0" t="0" r="0" b="0"/>
                          <a:pathLst>
                            <a:path w="560070" h="6727190">
                              <a:moveTo>
                                <a:pt x="0" y="0"/>
                              </a:moveTo>
                              <a:lnTo>
                                <a:pt x="560070" y="0"/>
                              </a:lnTo>
                              <a:lnTo>
                                <a:pt x="560070" y="6727190"/>
                              </a:lnTo>
                              <a:lnTo>
                                <a:pt x="0" y="6540627"/>
                              </a:lnTo>
                              <a:lnTo>
                                <a:pt x="0" y="0"/>
                              </a:lnTo>
                              <a:close/>
                            </a:path>
                          </a:pathLst>
                        </a:custGeom>
                        <a:ln w="0" cap="flat">
                          <a:miter lim="127000"/>
                        </a:ln>
                      </wps:spPr>
                      <wps:style>
                        <a:lnRef idx="0">
                          <a:srgbClr val="000000">
                            <a:alpha val="0"/>
                          </a:srgbClr>
                        </a:lnRef>
                        <a:fillRef idx="1">
                          <a:srgbClr val="09498B"/>
                        </a:fillRef>
                        <a:effectRef idx="0">
                          <a:scrgbClr r="0" g="0" b="0"/>
                        </a:effectRef>
                        <a:fontRef idx="none"/>
                      </wps:style>
                      <wps:bodyPr/>
                    </wps:wsp>
                    <wps:wsp>
                      <wps:cNvPr id="7639" name="Shape 7639"/>
                      <wps:cNvSpPr/>
                      <wps:spPr>
                        <a:xfrm>
                          <a:off x="0" y="6613271"/>
                          <a:ext cx="401612" cy="3444492"/>
                        </a:xfrm>
                        <a:custGeom>
                          <a:avLst/>
                          <a:gdLst/>
                          <a:ahLst/>
                          <a:cxnLst/>
                          <a:rect l="0" t="0" r="0" b="0"/>
                          <a:pathLst>
                            <a:path w="401612" h="3444492">
                              <a:moveTo>
                                <a:pt x="0" y="0"/>
                              </a:moveTo>
                              <a:lnTo>
                                <a:pt x="401612" y="133604"/>
                              </a:lnTo>
                              <a:lnTo>
                                <a:pt x="401612" y="3444492"/>
                              </a:lnTo>
                              <a:lnTo>
                                <a:pt x="0" y="3444492"/>
                              </a:lnTo>
                              <a:lnTo>
                                <a:pt x="0" y="0"/>
                              </a:lnTo>
                              <a:close/>
                            </a:path>
                          </a:pathLst>
                        </a:custGeom>
                        <a:ln w="0" cap="flat">
                          <a:miter lim="127000"/>
                        </a:ln>
                      </wps:spPr>
                      <wps:style>
                        <a:lnRef idx="0">
                          <a:srgbClr val="000000">
                            <a:alpha val="0"/>
                          </a:srgbClr>
                        </a:lnRef>
                        <a:fillRef idx="1">
                          <a:srgbClr val="41A848"/>
                        </a:fillRef>
                        <a:effectRef idx="0">
                          <a:scrgbClr r="0" g="0" b="0"/>
                        </a:effectRef>
                        <a:fontRef idx="none"/>
                      </wps:style>
                      <wps:bodyPr/>
                    </wps:wsp>
                    <wps:wsp>
                      <wps:cNvPr id="7637" name="Shape 7637"/>
                      <wps:cNvSpPr/>
                      <wps:spPr>
                        <a:xfrm>
                          <a:off x="0" y="0"/>
                          <a:ext cx="554355" cy="6727190"/>
                        </a:xfrm>
                        <a:custGeom>
                          <a:avLst/>
                          <a:gdLst/>
                          <a:ahLst/>
                          <a:cxnLst/>
                          <a:rect l="0" t="0" r="0" b="0"/>
                          <a:pathLst>
                            <a:path w="554355" h="6727190">
                              <a:moveTo>
                                <a:pt x="0" y="0"/>
                              </a:moveTo>
                              <a:lnTo>
                                <a:pt x="554355" y="0"/>
                              </a:lnTo>
                              <a:lnTo>
                                <a:pt x="554355" y="6727190"/>
                              </a:lnTo>
                              <a:lnTo>
                                <a:pt x="0" y="6542615"/>
                              </a:lnTo>
                              <a:lnTo>
                                <a:pt x="0" y="0"/>
                              </a:lnTo>
                              <a:close/>
                            </a:path>
                          </a:pathLst>
                        </a:custGeom>
                        <a:ln w="0" cap="flat">
                          <a:miter lim="127000"/>
                        </a:ln>
                      </wps:spPr>
                      <wps:style>
                        <a:lnRef idx="0">
                          <a:srgbClr val="000000">
                            <a:alpha val="0"/>
                          </a:srgbClr>
                        </a:lnRef>
                        <a:fillRef idx="1">
                          <a:srgbClr val="09498B"/>
                        </a:fillRef>
                        <a:effectRef idx="0">
                          <a:scrgbClr r="0" g="0" b="0"/>
                        </a:effectRef>
                        <a:fontRef idx="none"/>
                      </wps:style>
                      <wps:bodyPr/>
                    </wps:wsp>
                    <wps:wsp>
                      <wps:cNvPr id="7638" name="Shape 7638"/>
                      <wps:cNvSpPr/>
                      <wps:spPr>
                        <a:xfrm>
                          <a:off x="0" y="6613144"/>
                          <a:ext cx="402247" cy="3444621"/>
                        </a:xfrm>
                        <a:custGeom>
                          <a:avLst/>
                          <a:gdLst/>
                          <a:ahLst/>
                          <a:cxnLst/>
                          <a:rect l="0" t="0" r="0" b="0"/>
                          <a:pathLst>
                            <a:path w="402247" h="3444621">
                              <a:moveTo>
                                <a:pt x="0" y="0"/>
                              </a:moveTo>
                              <a:lnTo>
                                <a:pt x="402247" y="133731"/>
                              </a:lnTo>
                              <a:lnTo>
                                <a:pt x="402247" y="3444621"/>
                              </a:lnTo>
                              <a:lnTo>
                                <a:pt x="0" y="3444621"/>
                              </a:lnTo>
                              <a:lnTo>
                                <a:pt x="0" y="0"/>
                              </a:lnTo>
                              <a:close/>
                            </a:path>
                          </a:pathLst>
                        </a:custGeom>
                        <a:ln w="0" cap="flat">
                          <a:miter lim="127000"/>
                        </a:ln>
                      </wps:spPr>
                      <wps:style>
                        <a:lnRef idx="0">
                          <a:srgbClr val="000000">
                            <a:alpha val="0"/>
                          </a:srgbClr>
                        </a:lnRef>
                        <a:fillRef idx="1">
                          <a:srgbClr val="41A848"/>
                        </a:fillRef>
                        <a:effectRef idx="0">
                          <a:scrgbClr r="0" g="0" b="0"/>
                        </a:effectRef>
                        <a:fontRef idx="none"/>
                      </wps:style>
                      <wps:bodyPr/>
                    </wps:wsp>
                  </wpg:wgp>
                </a:graphicData>
              </a:graphic>
            </wp:anchor>
          </w:drawing>
        </mc:Choice>
        <mc:Fallback>
          <w:pict>
            <v:group w14:anchorId="5BF656CC" id="Group 7635" o:spid="_x0000_s1026" style="position:absolute;margin-left:0;margin-top:0;width:540pt;height:791.95pt;z-index:-251657216;mso-position-horizontal-relative:page;mso-position-vertical-relative:page" coordsize="68580,100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40" o:spid="_x0000_s1027" type="#_x0000_t75" style="position:absolute;left:9144;top:20572;width:59436;height:59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">
                <v:imagedata r:id="rId2" o:title=""/>
              </v:shape>
              <v:shape id="Shape 7636" o:spid="_x0000_s1028" style="position:absolute;width:5600;height:67271;visibility:visible;mso-wrap-style:square;v-text-anchor:top" coordsize="560070,672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" path="m,l560070,r,6727190l,6540627,,xe" fillcolor="#09498b" stroked="f" strokeweight="0">
                <v:stroke miterlimit="83231f" joinstyle="miter"/>
                <v:path arrowok="t" textboxrect="0,0,560070,6727190"/>
              </v:shape>
              <v:shape id="Shape 7639" o:spid="_x0000_s1029" style="position:absolute;top:66132;width:4016;height:34445;visibility:visible;mso-wrap-style:square;v-text-anchor:top" coordsize="401612,3444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" path="m,l401612,133604r,3310888l,3444492,,xe" fillcolor="#41a848" stroked="f" strokeweight="0">
                <v:stroke miterlimit="83231f" joinstyle="miter"/>
                <v:path arrowok="t" textboxrect="0,0,401612,3444492"/>
              </v:shape>
              <v:shape id="Shape 7637" o:spid="_x0000_s1030" style="position:absolute;width:5543;height:67271;visibility:visible;mso-wrap-style:square;v-text-anchor:top" coordsize="554355,672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" path="m,l554355,r,6727190l,6542615,,xe" fillcolor="#09498b" stroked="f" strokeweight="0">
                <v:stroke miterlimit="83231f" joinstyle="miter"/>
                <v:path arrowok="t" textboxrect="0,0,554355,6727190"/>
              </v:shape>
              <v:shape id="Shape 7638" o:spid="_x0000_s1031" style="position:absolute;top:66131;width:4022;height:34446;visibility:visible;mso-wrap-style:square;v-text-anchor:top" coordsize="402247,3444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" path="m,l402247,133731r,3310890l,3444621,,xe" fillcolor="#41a848" stroked="f" strokeweight="0">
                <v:stroke miterlimit="83231f" joinstyle="miter"/>
                <v:path arrowok="t" textboxrect="0,0,402247,3444621"/>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946F" w14:textId="77777777" w:rsidR="00EB0CA6" w:rsidRDefault="00000000">
    <w:r>
      <w:rPr>
        <w:rFonts w:ascii="Calibri" w:eastAsia="Calibri" w:hAnsi="Calibri" w:cs="Calibri"/>
        <w:noProof/>
      </w:rPr>
      <mc:AlternateContent>
        <mc:Choice Requires="wpg">
          <w:drawing>
            <wp:anchor distT="0" distB="0" distL="114300" distR="114300" simplePos="0" relativeHeight="251660288" behindDoc="1" locked="0" layoutInCell="1" allowOverlap="1" wp14:anchorId="6983C51D" wp14:editId="7F2DD714">
              <wp:simplePos x="0" y="0"/>
              <wp:positionH relativeFrom="page">
                <wp:posOffset>0</wp:posOffset>
              </wp:positionH>
              <wp:positionV relativeFrom="page">
                <wp:posOffset>0</wp:posOffset>
              </wp:positionV>
              <wp:extent cx="548005" cy="10057764"/>
              <wp:effectExtent l="0" t="0" r="0" b="0"/>
              <wp:wrapNone/>
              <wp:docPr id="7628" name="Group 7628"/>
              <wp:cNvGraphicFramePr/>
              <a:graphic xmlns:a="http://schemas.openxmlformats.org/drawingml/2006/main">
                <a:graphicData uri="http://schemas.microsoft.com/office/word/2010/wordprocessingGroup">
                  <wpg:wgp>
                    <wpg:cNvGrpSpPr/>
                    <wpg:grpSpPr>
                      <a:xfrm>
                        <a:off x="0" y="0"/>
                        <a:ext cx="548005" cy="10057764"/>
                        <a:chOff x="0" y="0"/>
                        <a:chExt cx="548005" cy="10057764"/>
                      </a:xfrm>
                    </wpg:grpSpPr>
                    <wps:wsp>
                      <wps:cNvPr id="7629" name="Shape 7629"/>
                      <wps:cNvSpPr/>
                      <wps:spPr>
                        <a:xfrm>
                          <a:off x="0" y="0"/>
                          <a:ext cx="547370" cy="6730365"/>
                        </a:xfrm>
                        <a:custGeom>
                          <a:avLst/>
                          <a:gdLst/>
                          <a:ahLst/>
                          <a:cxnLst/>
                          <a:rect l="0" t="0" r="0" b="0"/>
                          <a:pathLst>
                            <a:path w="547370" h="6730365">
                              <a:moveTo>
                                <a:pt x="0" y="0"/>
                              </a:moveTo>
                              <a:lnTo>
                                <a:pt x="547370" y="0"/>
                              </a:lnTo>
                              <a:lnTo>
                                <a:pt x="547370" y="6730365"/>
                              </a:lnTo>
                              <a:lnTo>
                                <a:pt x="0" y="6548033"/>
                              </a:lnTo>
                              <a:lnTo>
                                <a:pt x="0" y="0"/>
                              </a:lnTo>
                              <a:close/>
                            </a:path>
                          </a:pathLst>
                        </a:custGeom>
                        <a:ln w="0" cap="flat">
                          <a:miter lim="127000"/>
                        </a:ln>
                      </wps:spPr>
                      <wps:style>
                        <a:lnRef idx="0">
                          <a:srgbClr val="000000">
                            <a:alpha val="0"/>
                          </a:srgbClr>
                        </a:lnRef>
                        <a:fillRef idx="1">
                          <a:srgbClr val="09498B"/>
                        </a:fillRef>
                        <a:effectRef idx="0">
                          <a:scrgbClr r="0" g="0" b="0"/>
                        </a:effectRef>
                        <a:fontRef idx="none"/>
                      </wps:style>
                      <wps:bodyPr/>
                    </wps:wsp>
                    <wps:wsp>
                      <wps:cNvPr id="7632" name="Shape 7632"/>
                      <wps:cNvSpPr/>
                      <wps:spPr>
                        <a:xfrm>
                          <a:off x="0" y="6620671"/>
                          <a:ext cx="388912" cy="3437094"/>
                        </a:xfrm>
                        <a:custGeom>
                          <a:avLst/>
                          <a:gdLst/>
                          <a:ahLst/>
                          <a:cxnLst/>
                          <a:rect l="0" t="0" r="0" b="0"/>
                          <a:pathLst>
                            <a:path w="388912" h="3437094">
                              <a:moveTo>
                                <a:pt x="0" y="0"/>
                              </a:moveTo>
                              <a:lnTo>
                                <a:pt x="388912" y="129380"/>
                              </a:lnTo>
                              <a:lnTo>
                                <a:pt x="388912" y="3437094"/>
                              </a:lnTo>
                              <a:lnTo>
                                <a:pt x="0" y="3437094"/>
                              </a:lnTo>
                              <a:lnTo>
                                <a:pt x="0" y="0"/>
                              </a:lnTo>
                              <a:close/>
                            </a:path>
                          </a:pathLst>
                        </a:custGeom>
                        <a:ln w="0" cap="flat">
                          <a:miter lim="127000"/>
                        </a:ln>
                      </wps:spPr>
                      <wps:style>
                        <a:lnRef idx="0">
                          <a:srgbClr val="000000">
                            <a:alpha val="0"/>
                          </a:srgbClr>
                        </a:lnRef>
                        <a:fillRef idx="1">
                          <a:srgbClr val="41A848"/>
                        </a:fillRef>
                        <a:effectRef idx="0">
                          <a:scrgbClr r="0" g="0" b="0"/>
                        </a:effectRef>
                        <a:fontRef idx="none"/>
                      </wps:style>
                      <wps:bodyPr/>
                    </wps:wsp>
                    <wps:wsp>
                      <wps:cNvPr id="7630" name="Shape 7630"/>
                      <wps:cNvSpPr/>
                      <wps:spPr>
                        <a:xfrm>
                          <a:off x="0" y="0"/>
                          <a:ext cx="548005" cy="6730365"/>
                        </a:xfrm>
                        <a:custGeom>
                          <a:avLst/>
                          <a:gdLst/>
                          <a:ahLst/>
                          <a:cxnLst/>
                          <a:rect l="0" t="0" r="0" b="0"/>
                          <a:pathLst>
                            <a:path w="548005" h="6730365">
                              <a:moveTo>
                                <a:pt x="0" y="0"/>
                              </a:moveTo>
                              <a:lnTo>
                                <a:pt x="548005" y="0"/>
                              </a:lnTo>
                              <a:lnTo>
                                <a:pt x="548005" y="6730365"/>
                              </a:lnTo>
                              <a:lnTo>
                                <a:pt x="0" y="6547904"/>
                              </a:lnTo>
                              <a:lnTo>
                                <a:pt x="0" y="0"/>
                              </a:lnTo>
                              <a:close/>
                            </a:path>
                          </a:pathLst>
                        </a:custGeom>
                        <a:ln w="0" cap="flat">
                          <a:miter lim="127000"/>
                        </a:ln>
                      </wps:spPr>
                      <wps:style>
                        <a:lnRef idx="0">
                          <a:srgbClr val="000000">
                            <a:alpha val="0"/>
                          </a:srgbClr>
                        </a:lnRef>
                        <a:fillRef idx="1">
                          <a:srgbClr val="09498B"/>
                        </a:fillRef>
                        <a:effectRef idx="0">
                          <a:scrgbClr r="0" g="0" b="0"/>
                        </a:effectRef>
                        <a:fontRef idx="none"/>
                      </wps:style>
                      <wps:bodyPr/>
                    </wps:wsp>
                    <wps:wsp>
                      <wps:cNvPr id="7631" name="Shape 7631"/>
                      <wps:cNvSpPr/>
                      <wps:spPr>
                        <a:xfrm>
                          <a:off x="0" y="6620541"/>
                          <a:ext cx="389547" cy="3437223"/>
                        </a:xfrm>
                        <a:custGeom>
                          <a:avLst/>
                          <a:gdLst/>
                          <a:ahLst/>
                          <a:cxnLst/>
                          <a:rect l="0" t="0" r="0" b="0"/>
                          <a:pathLst>
                            <a:path w="389547" h="3437223">
                              <a:moveTo>
                                <a:pt x="0" y="0"/>
                              </a:moveTo>
                              <a:lnTo>
                                <a:pt x="389547" y="129509"/>
                              </a:lnTo>
                              <a:lnTo>
                                <a:pt x="389547" y="3437223"/>
                              </a:lnTo>
                              <a:lnTo>
                                <a:pt x="0" y="3437223"/>
                              </a:lnTo>
                              <a:lnTo>
                                <a:pt x="0" y="0"/>
                              </a:lnTo>
                              <a:close/>
                            </a:path>
                          </a:pathLst>
                        </a:custGeom>
                        <a:ln w="0" cap="flat">
                          <a:miter lim="127000"/>
                        </a:ln>
                      </wps:spPr>
                      <wps:style>
                        <a:lnRef idx="0">
                          <a:srgbClr val="000000">
                            <a:alpha val="0"/>
                          </a:srgbClr>
                        </a:lnRef>
                        <a:fillRef idx="1">
                          <a:srgbClr val="41A848"/>
                        </a:fillRef>
                        <a:effectRef idx="0">
                          <a:scrgbClr r="0" g="0" b="0"/>
                        </a:effectRef>
                        <a:fontRef idx="none"/>
                      </wps:style>
                      <wps:bodyPr/>
                    </wps:wsp>
                  </wpg:wgp>
                </a:graphicData>
              </a:graphic>
            </wp:anchor>
          </w:drawing>
        </mc:Choice>
        <mc:Fallback>
          <w:pict>
            <v:group w14:anchorId="1DDCDFDB" id="Group 7628" o:spid="_x0000_s1026" style="position:absolute;margin-left:0;margin-top:0;width:43.15pt;height:791.95pt;z-index:-251656192;mso-position-horizontal-relative:page;mso-position-vertical-relative:page" coordsize="5480,10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">
              <v:shape id="Shape 7629" o:spid="_x0000_s1027" style="position:absolute;width:5473;height:67303;visibility:visible;mso-wrap-style:square;v-text-anchor:top" coordsize="547370,673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" path="m,l547370,r,6730365l,6548033,,xe" fillcolor="#09498b" stroked="f" strokeweight="0">
                <v:stroke miterlimit="83231f" joinstyle="miter"/>
                <v:path arrowok="t" textboxrect="0,0,547370,6730365"/>
              </v:shape>
              <v:shape id="Shape 7632" o:spid="_x0000_s1028" style="position:absolute;top:66206;width:3889;height:34371;visibility:visible;mso-wrap-style:square;v-text-anchor:top" coordsize="388912,343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" path="m,l388912,129380r,3307714l,3437094,,xe" fillcolor="#41a848" stroked="f" strokeweight="0">
                <v:stroke miterlimit="83231f" joinstyle="miter"/>
                <v:path arrowok="t" textboxrect="0,0,388912,3437094"/>
              </v:shape>
              <v:shape id="Shape 7630" o:spid="_x0000_s1029" style="position:absolute;width:5480;height:67303;visibility:visible;mso-wrap-style:square;v-text-anchor:top" coordsize="548005,673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" path="m,l548005,r,6730365l,6547904,,xe" fillcolor="#09498b" stroked="f" strokeweight="0">
                <v:stroke miterlimit="83231f" joinstyle="miter"/>
                <v:path arrowok="t" textboxrect="0,0,548005,6730365"/>
              </v:shape>
              <v:shape id="Shape 7631" o:spid="_x0000_s1030" style="position:absolute;top:66205;width:3895;height:34372;visibility:visible;mso-wrap-style:square;v-text-anchor:top" coordsize="389547,3437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" path="m,l389547,129509r,3307714l,3437223,,xe" fillcolor="#41a848" stroked="f" strokeweight="0">
                <v:stroke miterlimit="83231f" joinstyle="miter"/>
                <v:path arrowok="t" textboxrect="0,0,389547,3437223"/>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716AC"/>
    <w:multiLevelType w:val="hybridMultilevel"/>
    <w:tmpl w:val="D7324A68"/>
    <w:lvl w:ilvl="0" w:tplc="01D24B94">
      <w:start w:val="12"/>
      <w:numFmt w:val="decimal"/>
      <w:lvlText w:val="%1."/>
      <w:lvlJc w:val="left"/>
      <w:pPr>
        <w:ind w:left="5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22A2466">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48A2E0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360E5D6">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BEAF0FA">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92CD46E">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15E680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46205C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9C02128">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ABE7CDC"/>
    <w:multiLevelType w:val="hybridMultilevel"/>
    <w:tmpl w:val="CA1061E6"/>
    <w:lvl w:ilvl="0" w:tplc="11FC4868">
      <w:start w:val="1"/>
      <w:numFmt w:val="lowerLetter"/>
      <w:lvlText w:val="(%1)"/>
      <w:lvlJc w:val="left"/>
      <w:pPr>
        <w:ind w:left="5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A2EDF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CA857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EA9D5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7A061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4461A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C4019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3EFBA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806C2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EE84670"/>
    <w:multiLevelType w:val="hybridMultilevel"/>
    <w:tmpl w:val="1E0E603C"/>
    <w:lvl w:ilvl="0" w:tplc="56625444">
      <w:start w:val="1"/>
      <w:numFmt w:val="lowerLetter"/>
      <w:lvlText w:val="(%1)"/>
      <w:lvlJc w:val="left"/>
      <w:pPr>
        <w:ind w:left="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9C8916">
      <w:start w:val="1"/>
      <w:numFmt w:val="lowerLetter"/>
      <w:lvlText w:val="%2"/>
      <w:lvlJc w:val="left"/>
      <w:pPr>
        <w:ind w:left="1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687CD0">
      <w:start w:val="1"/>
      <w:numFmt w:val="lowerRoman"/>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5E3852">
      <w:start w:val="1"/>
      <w:numFmt w:val="decimal"/>
      <w:lvlText w:val="%4"/>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A401D4">
      <w:start w:val="1"/>
      <w:numFmt w:val="lowerLetter"/>
      <w:lvlText w:val="%5"/>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7A769E">
      <w:start w:val="1"/>
      <w:numFmt w:val="lowerRoman"/>
      <w:lvlText w:val="%6"/>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140C28">
      <w:start w:val="1"/>
      <w:numFmt w:val="decimal"/>
      <w:lvlText w:val="%7"/>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4C1168">
      <w:start w:val="1"/>
      <w:numFmt w:val="lowerLetter"/>
      <w:lvlText w:val="%8"/>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4AED4E">
      <w:start w:val="1"/>
      <w:numFmt w:val="lowerRoman"/>
      <w:lvlText w:val="%9"/>
      <w:lvlJc w:val="left"/>
      <w:pPr>
        <w:ind w:left="6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C8A2917"/>
    <w:multiLevelType w:val="multilevel"/>
    <w:tmpl w:val="1854C63A"/>
    <w:lvl w:ilvl="0">
      <w:start w:val="9"/>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11867800">
    <w:abstractNumId w:val="2"/>
  </w:num>
  <w:num w:numId="2" w16cid:durableId="1966810930">
    <w:abstractNumId w:val="3"/>
  </w:num>
  <w:num w:numId="3" w16cid:durableId="1353453820">
    <w:abstractNumId w:val="1"/>
  </w:num>
  <w:num w:numId="4" w16cid:durableId="4490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20A"/>
    <w:rsid w:val="000E1EDF"/>
    <w:rsid w:val="000F5D2A"/>
    <w:rsid w:val="003405D8"/>
    <w:rsid w:val="0099220A"/>
    <w:rsid w:val="00DA4C03"/>
    <w:rsid w:val="00EB0CA6"/>
    <w:rsid w:val="00FD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0324"/>
  <w15:docId w15:val="{7556AAC7-511E-4DA3-90B6-B7F2D8A16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59" w:lineRule="auto"/>
      <w:ind w:left="257"/>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10" w:line="259" w:lineRule="auto"/>
      <w:ind w:left="267"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99220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9220A"/>
    <w:rPr>
      <w:rFonts w:ascii="Consolas" w:eastAsia="Times New Roman" w:hAnsi="Consolas"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3.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it\Documents\Custom%20Office%20Templates\AGENCY%20AGRE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AGENCY AGREEMENT.dotx</Template>
  <TotalTime>8</TotalTime>
  <Pages>7</Pages>
  <Words>1975</Words>
  <Characters>11259</Characters>
  <Application>Microsoft Office Word</Application>
  <DocSecurity>0</DocSecurity>
  <Lines>93</Lines>
  <Paragraphs>26</Paragraphs>
  <ScaleCrop>false</ScaleCrop>
  <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 Adeesha</dc:creator>
  <cp:keywords/>
  <cp:lastModifiedBy>Pavith Adeesha</cp:lastModifiedBy>
  <cp:revision>1</cp:revision>
  <dcterms:created xsi:type="dcterms:W3CDTF">2026-10-07T04:21:00Z</dcterms:created>
  <dcterms:modified xsi:type="dcterms:W3CDTF">2026-10-07T04:29:00Z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164a5e36-ea9f-48c7-bdb5-eb7edb0168d5</vt:lpwstr>
  </property>
</Properties>
</file>