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20" w:type="dxa"/>
        <w:tblInd w:w="350" w:type="dxa"/>
        <w:tblCellMar>
          <w:top w:w="278" w:type="dxa"/>
          <w:left w:w="5" w:type="dxa"/>
          <w:right w:w="245" w:type="dxa"/>
        </w:tblCellMar>
        <w:tblLook w:val="04A0" w:firstRow="1" w:lastRow="0" w:firstColumn="1" w:lastColumn="0" w:noHBand="0" w:noVBand="1"/>
      </w:tblPr>
      <w:tblGrid>
        <w:gridCol w:w="9720"/>
      </w:tblGrid>
      <w:tr w:rsidR="00D50FF8" w14:paraId="7E521BD4" w14:textId="77777777">
        <w:trPr>
          <w:trHeight w:val="7520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B947E" w14:textId="77777777" w:rsidR="00D50FF8" w:rsidRDefault="00000000">
            <w:r>
              <w:rPr>
                <w:rFonts w:ascii="Times New Roman" w:eastAsia="Times New Roman" w:hAnsi="Times New Roman" w:cs="Times New Roman"/>
                <w:sz w:val="40"/>
              </w:rPr>
              <w:t xml:space="preserve"> </w:t>
            </w:r>
          </w:p>
          <w:p w14:paraId="315C4B50" w14:textId="77777777" w:rsidR="00D50FF8" w:rsidRDefault="00000000">
            <w:pPr>
              <w:spacing w:after="122"/>
              <w:ind w:left="250"/>
              <w:jc w:val="center"/>
            </w:pPr>
            <w:r>
              <w:rPr>
                <w:b/>
                <w:sz w:val="40"/>
              </w:rPr>
              <w:t xml:space="preserve">ORIGINAL BID </w:t>
            </w:r>
          </w:p>
          <w:p w14:paraId="3CC215FA" w14:textId="3D999306" w:rsidR="00D50FF8" w:rsidRPr="003F663A" w:rsidRDefault="00000000" w:rsidP="003F663A">
            <w:pPr>
              <w:spacing w:after="60" w:line="377" w:lineRule="auto"/>
              <w:ind w:left="2881" w:right="450" w:hanging="1705"/>
              <w:jc w:val="both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{{ tender_title }} IFB </w:t>
            </w:r>
            <w:proofErr w:type="gramStart"/>
            <w:r>
              <w:rPr>
                <w:b/>
                <w:sz w:val="32"/>
              </w:rPr>
              <w:t>NUMBER :</w:t>
            </w:r>
            <w:proofErr w:type="gramEnd"/>
            <w:r>
              <w:rPr>
                <w:b/>
                <w:sz w:val="32"/>
              </w:rPr>
              <w:t xml:space="preserve"> </w:t>
            </w:r>
            <w:proofErr w:type="gramStart"/>
            <w:r w:rsidR="003F663A" w:rsidRPr="003F663A">
              <w:rPr>
                <w:b/>
                <w:sz w:val="32"/>
              </w:rPr>
              <w:t xml:space="preserve">{{ </w:t>
            </w:r>
            <w:proofErr w:type="spellStart"/>
            <w:r w:rsidR="003F663A" w:rsidRPr="003F663A">
              <w:rPr>
                <w:b/>
                <w:sz w:val="32"/>
              </w:rPr>
              <w:t>bid</w:t>
            </w:r>
            <w:proofErr w:type="gramEnd"/>
            <w:r w:rsidR="003F663A" w:rsidRPr="003F663A">
              <w:rPr>
                <w:b/>
                <w:sz w:val="32"/>
              </w:rPr>
              <w:t>_</w:t>
            </w:r>
            <w:proofErr w:type="gramStart"/>
            <w:r w:rsidR="003F663A" w:rsidRPr="003F663A">
              <w:rPr>
                <w:b/>
                <w:sz w:val="32"/>
              </w:rPr>
              <w:t>reference</w:t>
            </w:r>
            <w:proofErr w:type="spellEnd"/>
            <w:r w:rsidR="003F663A" w:rsidRPr="003F663A">
              <w:rPr>
                <w:b/>
                <w:sz w:val="32"/>
              </w:rPr>
              <w:t xml:space="preserve"> }</w:t>
            </w:r>
            <w:proofErr w:type="gramEnd"/>
            <w:r w:rsidR="003F663A" w:rsidRPr="003F663A">
              <w:rPr>
                <w:b/>
                <w:sz w:val="32"/>
              </w:rPr>
              <w:t>}</w:t>
            </w:r>
            <w:r>
              <w:rPr>
                <w:b/>
                <w:sz w:val="32"/>
              </w:rPr>
              <w:t xml:space="preserve"> </w:t>
            </w:r>
          </w:p>
          <w:p w14:paraId="7CD1FBF5" w14:textId="77777777" w:rsidR="00D50FF8" w:rsidRDefault="00000000">
            <w:pPr>
              <w:spacing w:after="45"/>
            </w:pPr>
            <w:r>
              <w:rPr>
                <w:b/>
                <w:sz w:val="32"/>
              </w:rPr>
              <w:t xml:space="preserve"> </w:t>
            </w:r>
          </w:p>
          <w:p w14:paraId="1EBBF053" w14:textId="20237022" w:rsidR="00D50FF8" w:rsidRPr="003F663A" w:rsidRDefault="00000000" w:rsidP="003F663A">
            <w:pPr>
              <w:spacing w:after="124"/>
              <w:ind w:left="246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DO NOT OPEN BEFORE </w:t>
            </w:r>
            <w:proofErr w:type="gramStart"/>
            <w:r w:rsidR="003F663A" w:rsidRPr="003F663A">
              <w:rPr>
                <w:b/>
                <w:sz w:val="40"/>
              </w:rPr>
              <w:t xml:space="preserve">{{ </w:t>
            </w:r>
            <w:proofErr w:type="spellStart"/>
            <w:r w:rsidR="003F663A" w:rsidRPr="003F663A">
              <w:rPr>
                <w:b/>
                <w:sz w:val="40"/>
              </w:rPr>
              <w:t>closing</w:t>
            </w:r>
            <w:proofErr w:type="gramEnd"/>
            <w:r w:rsidR="003F663A" w:rsidRPr="003F663A">
              <w:rPr>
                <w:b/>
                <w:sz w:val="40"/>
              </w:rPr>
              <w:t>_date_</w:t>
            </w:r>
            <w:proofErr w:type="gramStart"/>
            <w:r w:rsidR="003F663A" w:rsidRPr="003F663A">
              <w:rPr>
                <w:b/>
                <w:sz w:val="40"/>
              </w:rPr>
              <w:t>short</w:t>
            </w:r>
            <w:proofErr w:type="spellEnd"/>
            <w:r w:rsidR="003F663A" w:rsidRPr="003F663A">
              <w:rPr>
                <w:b/>
                <w:sz w:val="40"/>
              </w:rPr>
              <w:t xml:space="preserve"> }</w:t>
            </w:r>
            <w:proofErr w:type="gramEnd"/>
            <w:r w:rsidR="003F663A" w:rsidRPr="003F663A">
              <w:rPr>
                <w:b/>
                <w:sz w:val="40"/>
              </w:rPr>
              <w:t>}</w:t>
            </w:r>
            <w:r w:rsidR="003F663A">
              <w:rPr>
                <w:b/>
                <w:sz w:val="40"/>
              </w:rPr>
              <w:t xml:space="preserve"> </w:t>
            </w:r>
            <w:r>
              <w:rPr>
                <w:b/>
                <w:sz w:val="40"/>
              </w:rPr>
              <w:t xml:space="preserve">at {{ closing_time }} </w:t>
            </w:r>
          </w:p>
          <w:p w14:paraId="2AFF5F9E" w14:textId="77777777" w:rsidR="00D50FF8" w:rsidRDefault="00000000">
            <w:pPr>
              <w:spacing w:after="30"/>
              <w:ind w:left="244"/>
              <w:jc w:val="center"/>
            </w:pPr>
            <w:r>
              <w:rPr>
                <w:sz w:val="32"/>
              </w:rPr>
              <w:t xml:space="preserve">To: </w:t>
            </w:r>
          </w:p>
          <w:p w14:paraId="22040478" w14:textId="77777777" w:rsidR="00D50FF8" w:rsidRDefault="00000000">
            <w:pPr>
              <w:spacing w:after="33"/>
              <w:ind w:left="276"/>
              <w:jc w:val="center"/>
            </w:pPr>
            <w:r>
              <w:rPr>
                <w:sz w:val="32"/>
              </w:rPr>
              <w:t xml:space="preserve">Chairman Procurement Committee State Pharmaceuticals </w:t>
            </w:r>
          </w:p>
          <w:p w14:paraId="0F2C41CB" w14:textId="77777777" w:rsidR="00D50FF8" w:rsidRDefault="00000000">
            <w:pPr>
              <w:spacing w:after="139" w:line="284" w:lineRule="auto"/>
              <w:jc w:val="center"/>
            </w:pPr>
            <w:r>
              <w:rPr>
                <w:sz w:val="32"/>
              </w:rPr>
              <w:t xml:space="preserve">Manufacturing Corporation No.11, Sir John Kotelawala Mw, </w:t>
            </w:r>
            <w:proofErr w:type="spellStart"/>
            <w:r>
              <w:rPr>
                <w:sz w:val="32"/>
              </w:rPr>
              <w:t>Kandawala</w:t>
            </w:r>
            <w:proofErr w:type="spellEnd"/>
            <w:r>
              <w:rPr>
                <w:sz w:val="32"/>
              </w:rPr>
              <w:t xml:space="preserve"> Estate Ratmalana, Sri Lanka </w:t>
            </w:r>
          </w:p>
          <w:p w14:paraId="2FE4C630" w14:textId="77777777" w:rsidR="00D50FF8" w:rsidRDefault="00000000">
            <w:pPr>
              <w:spacing w:after="33"/>
              <w:ind w:left="241"/>
              <w:jc w:val="center"/>
            </w:pPr>
            <w:r>
              <w:rPr>
                <w:sz w:val="32"/>
              </w:rPr>
              <w:t xml:space="preserve">From: </w:t>
            </w:r>
          </w:p>
          <w:p w14:paraId="7693F72D" w14:textId="77777777" w:rsidR="00D50FF8" w:rsidRDefault="00000000">
            <w:pPr>
              <w:spacing w:after="33"/>
              <w:ind w:left="244"/>
              <w:jc w:val="center"/>
            </w:pPr>
            <w:r>
              <w:rPr>
                <w:b/>
                <w:sz w:val="32"/>
              </w:rPr>
              <w:t xml:space="preserve">USECTA PVT LTD </w:t>
            </w:r>
          </w:p>
          <w:p w14:paraId="257E6E17" w14:textId="77777777" w:rsidR="00D50FF8" w:rsidRDefault="00000000">
            <w:pPr>
              <w:ind w:left="240"/>
              <w:jc w:val="center"/>
            </w:pPr>
            <w:r>
              <w:rPr>
                <w:sz w:val="32"/>
              </w:rPr>
              <w:t xml:space="preserve">33/5 </w:t>
            </w:r>
            <w:proofErr w:type="spellStart"/>
            <w:r>
              <w:rPr>
                <w:sz w:val="32"/>
              </w:rPr>
              <w:t>Boruppa</w:t>
            </w:r>
            <w:proofErr w:type="spellEnd"/>
            <w:r>
              <w:rPr>
                <w:sz w:val="32"/>
              </w:rPr>
              <w:t xml:space="preserve"> Road, </w:t>
            </w:r>
            <w:proofErr w:type="spellStart"/>
            <w:r>
              <w:rPr>
                <w:sz w:val="32"/>
              </w:rPr>
              <w:t>Pallegunnepana</w:t>
            </w:r>
            <w:proofErr w:type="spellEnd"/>
            <w:r>
              <w:rPr>
                <w:sz w:val="32"/>
              </w:rPr>
              <w:t xml:space="preserve">, </w:t>
            </w:r>
            <w:proofErr w:type="spellStart"/>
            <w:r>
              <w:rPr>
                <w:sz w:val="32"/>
              </w:rPr>
              <w:t>Gunnepana</w:t>
            </w:r>
            <w:proofErr w:type="spellEnd"/>
            <w:r>
              <w:rPr>
                <w:sz w:val="32"/>
              </w:rPr>
              <w:t xml:space="preserve"> Kandy </w:t>
            </w:r>
          </w:p>
        </w:tc>
      </w:tr>
    </w:tbl>
    <w:p w14:paraId="2F028C0D" w14:textId="77777777" w:rsidR="00D50FF8" w:rsidRDefault="00000000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720" w:type="dxa"/>
        <w:tblInd w:w="330" w:type="dxa"/>
        <w:tblCellMar>
          <w:left w:w="6" w:type="dxa"/>
          <w:right w:w="241" w:type="dxa"/>
        </w:tblCellMar>
        <w:tblLook w:val="04A0" w:firstRow="1" w:lastRow="0" w:firstColumn="1" w:lastColumn="0" w:noHBand="0" w:noVBand="1"/>
      </w:tblPr>
      <w:tblGrid>
        <w:gridCol w:w="9720"/>
      </w:tblGrid>
      <w:tr w:rsidR="00D50FF8" w14:paraId="433220B5" w14:textId="77777777" w:rsidTr="00B43A2E">
        <w:trPr>
          <w:trHeight w:val="7014"/>
        </w:trPr>
        <w:tc>
          <w:tcPr>
            <w:tcW w:w="9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3A844" w14:textId="24605592" w:rsidR="00D50FF8" w:rsidRDefault="00D50FF8" w:rsidP="003F663A">
            <w:pPr>
              <w:jc w:val="center"/>
            </w:pPr>
          </w:p>
          <w:p w14:paraId="601AEE80" w14:textId="1EBF9955" w:rsidR="00D50FF8" w:rsidRDefault="00000000" w:rsidP="003F663A">
            <w:pPr>
              <w:spacing w:after="124"/>
              <w:ind w:left="250"/>
              <w:jc w:val="center"/>
            </w:pPr>
            <w:r>
              <w:rPr>
                <w:b/>
                <w:sz w:val="40"/>
              </w:rPr>
              <w:t>COPY OF BID</w:t>
            </w:r>
          </w:p>
          <w:p w14:paraId="043C8E61" w14:textId="3D0C8178" w:rsidR="00D50FF8" w:rsidRPr="003F663A" w:rsidRDefault="00000000" w:rsidP="003F663A">
            <w:pPr>
              <w:spacing w:after="60" w:line="377" w:lineRule="auto"/>
              <w:ind w:left="2881" w:right="453" w:hanging="1705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{{ tender_title }} IFB </w:t>
            </w:r>
            <w:proofErr w:type="gramStart"/>
            <w:r>
              <w:rPr>
                <w:b/>
                <w:sz w:val="32"/>
              </w:rPr>
              <w:t>NUMBER :</w:t>
            </w:r>
            <w:proofErr w:type="gramEnd"/>
            <w:r>
              <w:rPr>
                <w:b/>
                <w:sz w:val="32"/>
              </w:rPr>
              <w:t xml:space="preserve"> </w:t>
            </w:r>
            <w:proofErr w:type="gramStart"/>
            <w:r w:rsidR="003F663A" w:rsidRPr="003F663A">
              <w:rPr>
                <w:b/>
                <w:sz w:val="32"/>
              </w:rPr>
              <w:t xml:space="preserve">{{ </w:t>
            </w:r>
            <w:proofErr w:type="spellStart"/>
            <w:r w:rsidR="003F663A" w:rsidRPr="003F663A">
              <w:rPr>
                <w:b/>
                <w:sz w:val="32"/>
              </w:rPr>
              <w:t>bid</w:t>
            </w:r>
            <w:proofErr w:type="gramEnd"/>
            <w:r w:rsidR="003F663A" w:rsidRPr="003F663A">
              <w:rPr>
                <w:b/>
                <w:sz w:val="32"/>
              </w:rPr>
              <w:t>_</w:t>
            </w:r>
            <w:proofErr w:type="gramStart"/>
            <w:r w:rsidR="003F663A" w:rsidRPr="003F663A">
              <w:rPr>
                <w:b/>
                <w:sz w:val="32"/>
              </w:rPr>
              <w:t>reference</w:t>
            </w:r>
            <w:proofErr w:type="spellEnd"/>
            <w:r w:rsidR="003F663A" w:rsidRPr="003F663A">
              <w:rPr>
                <w:b/>
                <w:sz w:val="32"/>
              </w:rPr>
              <w:t xml:space="preserve"> }</w:t>
            </w:r>
            <w:proofErr w:type="gramEnd"/>
            <w:r w:rsidR="003F663A" w:rsidRPr="003F663A">
              <w:rPr>
                <w:b/>
                <w:sz w:val="32"/>
              </w:rPr>
              <w:t>}</w:t>
            </w:r>
          </w:p>
          <w:p w14:paraId="222EC59B" w14:textId="376A1CCF" w:rsidR="00D50FF8" w:rsidRDefault="00D50FF8" w:rsidP="003F663A">
            <w:pPr>
              <w:spacing w:after="45"/>
              <w:jc w:val="center"/>
            </w:pPr>
          </w:p>
          <w:p w14:paraId="775F7EC8" w14:textId="7CDFFD40" w:rsidR="00D50FF8" w:rsidRPr="003F663A" w:rsidRDefault="00000000" w:rsidP="003F663A">
            <w:pPr>
              <w:spacing w:after="120"/>
              <w:ind w:left="244"/>
              <w:jc w:val="center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DO NOT OPEN BEFORE </w:t>
            </w:r>
            <w:proofErr w:type="gramStart"/>
            <w:r w:rsidR="003F663A" w:rsidRPr="003F663A">
              <w:rPr>
                <w:b/>
                <w:sz w:val="40"/>
              </w:rPr>
              <w:t xml:space="preserve">{{ </w:t>
            </w:r>
            <w:proofErr w:type="spellStart"/>
            <w:r w:rsidR="003F663A" w:rsidRPr="003F663A">
              <w:rPr>
                <w:b/>
                <w:sz w:val="40"/>
              </w:rPr>
              <w:t>closing</w:t>
            </w:r>
            <w:proofErr w:type="gramEnd"/>
            <w:r w:rsidR="003F663A" w:rsidRPr="003F663A">
              <w:rPr>
                <w:b/>
                <w:sz w:val="40"/>
              </w:rPr>
              <w:t>_date_</w:t>
            </w:r>
            <w:proofErr w:type="gramStart"/>
            <w:r w:rsidR="003F663A" w:rsidRPr="003F663A">
              <w:rPr>
                <w:b/>
                <w:sz w:val="40"/>
              </w:rPr>
              <w:t>short</w:t>
            </w:r>
            <w:proofErr w:type="spellEnd"/>
            <w:r w:rsidR="003F663A" w:rsidRPr="003F663A">
              <w:rPr>
                <w:b/>
                <w:sz w:val="40"/>
              </w:rPr>
              <w:t xml:space="preserve"> }</w:t>
            </w:r>
            <w:proofErr w:type="gramEnd"/>
            <w:r w:rsidR="003F663A" w:rsidRPr="003F663A">
              <w:rPr>
                <w:b/>
                <w:sz w:val="40"/>
              </w:rPr>
              <w:t>}</w:t>
            </w:r>
            <w:r w:rsidR="003F663A">
              <w:rPr>
                <w:b/>
                <w:sz w:val="40"/>
              </w:rPr>
              <w:t xml:space="preserve"> </w:t>
            </w:r>
            <w:r>
              <w:rPr>
                <w:b/>
                <w:sz w:val="40"/>
              </w:rPr>
              <w:t xml:space="preserve">at {{ closing_time }}</w:t>
            </w:r>
          </w:p>
          <w:p w14:paraId="258FB6B1" w14:textId="3803681A" w:rsidR="00D50FF8" w:rsidRDefault="00000000" w:rsidP="003F663A">
            <w:pPr>
              <w:spacing w:after="33"/>
              <w:ind w:left="246"/>
              <w:jc w:val="center"/>
            </w:pPr>
            <w:r>
              <w:rPr>
                <w:sz w:val="32"/>
              </w:rPr>
              <w:t>To:</w:t>
            </w:r>
          </w:p>
          <w:p w14:paraId="15607DD8" w14:textId="75BD7DFE" w:rsidR="00D50FF8" w:rsidRDefault="00000000" w:rsidP="003F663A">
            <w:pPr>
              <w:spacing w:after="33"/>
              <w:ind w:left="274"/>
              <w:jc w:val="center"/>
            </w:pPr>
            <w:r>
              <w:rPr>
                <w:sz w:val="32"/>
              </w:rPr>
              <w:t>Chairman Procurement Committee State Pharmaceuticals</w:t>
            </w:r>
          </w:p>
          <w:p w14:paraId="31C87D45" w14:textId="01975D3B" w:rsidR="00D50FF8" w:rsidRDefault="00000000" w:rsidP="003F663A">
            <w:pPr>
              <w:spacing w:after="142" w:line="284" w:lineRule="auto"/>
              <w:jc w:val="center"/>
            </w:pPr>
            <w:r>
              <w:rPr>
                <w:sz w:val="32"/>
              </w:rPr>
              <w:t xml:space="preserve">Manufacturing Corporation No.11, Sir John Kotelawala Mw, </w:t>
            </w:r>
            <w:proofErr w:type="spellStart"/>
            <w:r>
              <w:rPr>
                <w:sz w:val="32"/>
              </w:rPr>
              <w:t>Kandawala</w:t>
            </w:r>
            <w:proofErr w:type="spellEnd"/>
            <w:r>
              <w:rPr>
                <w:sz w:val="32"/>
              </w:rPr>
              <w:t xml:space="preserve"> Estate Ratmalana, Sri Lanka</w:t>
            </w:r>
          </w:p>
          <w:p w14:paraId="737A8393" w14:textId="26E05FE6" w:rsidR="00D50FF8" w:rsidRDefault="00000000" w:rsidP="003F663A">
            <w:pPr>
              <w:spacing w:after="30"/>
              <w:ind w:left="239"/>
              <w:jc w:val="center"/>
            </w:pPr>
            <w:r>
              <w:rPr>
                <w:sz w:val="32"/>
              </w:rPr>
              <w:t>From:</w:t>
            </w:r>
          </w:p>
          <w:p w14:paraId="3E16917E" w14:textId="08CBCEA1" w:rsidR="00D50FF8" w:rsidRDefault="00000000" w:rsidP="003F663A">
            <w:pPr>
              <w:spacing w:after="33"/>
              <w:ind w:left="242"/>
              <w:jc w:val="center"/>
            </w:pPr>
            <w:r>
              <w:rPr>
                <w:b/>
                <w:sz w:val="32"/>
              </w:rPr>
              <w:t>USECTA PVT LTD</w:t>
            </w:r>
          </w:p>
          <w:p w14:paraId="02D8689E" w14:textId="0DC2ADD4" w:rsidR="00D50FF8" w:rsidRDefault="00000000" w:rsidP="003F663A">
            <w:pPr>
              <w:ind w:left="238"/>
              <w:jc w:val="center"/>
            </w:pPr>
            <w:r>
              <w:rPr>
                <w:sz w:val="32"/>
              </w:rPr>
              <w:t xml:space="preserve">33/5 </w:t>
            </w:r>
            <w:proofErr w:type="spellStart"/>
            <w:r>
              <w:rPr>
                <w:sz w:val="32"/>
              </w:rPr>
              <w:t>Boruppa</w:t>
            </w:r>
            <w:proofErr w:type="spellEnd"/>
            <w:r>
              <w:rPr>
                <w:sz w:val="32"/>
              </w:rPr>
              <w:t xml:space="preserve"> Road, </w:t>
            </w:r>
            <w:proofErr w:type="spellStart"/>
            <w:r>
              <w:rPr>
                <w:sz w:val="32"/>
              </w:rPr>
              <w:t>Pallegunnepana</w:t>
            </w:r>
            <w:proofErr w:type="spellEnd"/>
            <w:r>
              <w:rPr>
                <w:sz w:val="32"/>
              </w:rPr>
              <w:t xml:space="preserve">, </w:t>
            </w:r>
            <w:proofErr w:type="spellStart"/>
            <w:r>
              <w:rPr>
                <w:sz w:val="32"/>
              </w:rPr>
              <w:t>Gunnepana</w:t>
            </w:r>
            <w:proofErr w:type="spellEnd"/>
            <w:r>
              <w:rPr>
                <w:sz w:val="32"/>
              </w:rPr>
              <w:t xml:space="preserve"> Kandy</w:t>
            </w:r>
          </w:p>
        </w:tc>
      </w:tr>
    </w:tbl>
    <w:p w14:paraId="751D9925" w14:textId="52BD2034" w:rsidR="00D50FF8" w:rsidRPr="003F663A" w:rsidRDefault="00000000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8"/>
        <w:ind w:left="715" w:hanging="10"/>
        <w:jc w:val="center"/>
        <w:rPr>
          <w:b/>
          <w:sz w:val="40"/>
        </w:rPr>
      </w:pPr>
      <w:r>
        <w:rPr>
          <w:b/>
          <w:sz w:val="40"/>
        </w:rPr>
        <w:lastRenderedPageBreak/>
        <w:t xml:space="preserve">IFB Number: </w:t>
      </w:r>
      <w:proofErr w:type="gramStart"/>
      <w:r w:rsidR="003F663A" w:rsidRPr="003F663A">
        <w:rPr>
          <w:b/>
          <w:sz w:val="40"/>
        </w:rPr>
        <w:t xml:space="preserve">{{ </w:t>
      </w:r>
      <w:proofErr w:type="spellStart"/>
      <w:r w:rsidR="003F663A" w:rsidRPr="003F663A">
        <w:rPr>
          <w:b/>
          <w:sz w:val="40"/>
        </w:rPr>
        <w:t>bid</w:t>
      </w:r>
      <w:proofErr w:type="gramEnd"/>
      <w:r w:rsidR="003F663A" w:rsidRPr="003F663A">
        <w:rPr>
          <w:b/>
          <w:sz w:val="40"/>
        </w:rPr>
        <w:t>_</w:t>
      </w:r>
      <w:proofErr w:type="gramStart"/>
      <w:r w:rsidR="003F663A" w:rsidRPr="003F663A">
        <w:rPr>
          <w:b/>
          <w:sz w:val="40"/>
        </w:rPr>
        <w:t>reference</w:t>
      </w:r>
      <w:proofErr w:type="spellEnd"/>
      <w:r w:rsidR="003F663A" w:rsidRPr="003F663A">
        <w:rPr>
          <w:b/>
          <w:sz w:val="40"/>
        </w:rPr>
        <w:t xml:space="preserve"> }</w:t>
      </w:r>
      <w:proofErr w:type="gramEnd"/>
      <w:r w:rsidR="003F663A" w:rsidRPr="003F663A">
        <w:rPr>
          <w:b/>
          <w:sz w:val="40"/>
        </w:rPr>
        <w:t>}</w:t>
      </w:r>
    </w:p>
    <w:p w14:paraId="59B6AE54" w14:textId="77777777" w:rsidR="003F663A" w:rsidRPr="003F663A" w:rsidRDefault="00000000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left="715" w:hanging="10"/>
        <w:jc w:val="center"/>
        <w:rPr>
          <w:b/>
          <w:sz w:val="40"/>
        </w:rPr>
      </w:pPr>
      <w:r>
        <w:rPr>
          <w:b/>
          <w:sz w:val="40"/>
        </w:rPr>
        <w:t xml:space="preserve">Closing Date: </w:t>
      </w:r>
      <w:proofErr w:type="gramStart"/>
      <w:r w:rsidR="003F663A" w:rsidRPr="003F663A">
        <w:rPr>
          <w:b/>
          <w:sz w:val="40"/>
        </w:rPr>
        <w:t xml:space="preserve">{{ </w:t>
      </w:r>
      <w:proofErr w:type="spellStart"/>
      <w:r w:rsidR="003F663A" w:rsidRPr="003F663A">
        <w:rPr>
          <w:b/>
          <w:sz w:val="40"/>
        </w:rPr>
        <w:t>closing</w:t>
      </w:r>
      <w:proofErr w:type="gramEnd"/>
      <w:r w:rsidR="003F663A" w:rsidRPr="003F663A">
        <w:rPr>
          <w:b/>
          <w:sz w:val="40"/>
        </w:rPr>
        <w:t>_date_</w:t>
      </w:r>
      <w:proofErr w:type="gramStart"/>
      <w:r w:rsidR="003F663A" w:rsidRPr="003F663A">
        <w:rPr>
          <w:b/>
          <w:sz w:val="40"/>
        </w:rPr>
        <w:t>short</w:t>
      </w:r>
      <w:proofErr w:type="spellEnd"/>
      <w:r w:rsidR="003F663A" w:rsidRPr="003F663A">
        <w:rPr>
          <w:b/>
          <w:sz w:val="40"/>
        </w:rPr>
        <w:t xml:space="preserve"> }</w:t>
      </w:r>
      <w:proofErr w:type="gramEnd"/>
      <w:r w:rsidR="003F663A" w:rsidRPr="003F663A">
        <w:rPr>
          <w:b/>
          <w:sz w:val="40"/>
        </w:rPr>
        <w:t>}</w:t>
      </w:r>
    </w:p>
    <w:p w14:paraId="0B8905AC" w14:textId="504AAE85" w:rsidR="00D50FF8" w:rsidRDefault="00D50FF8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15" w:hanging="10"/>
      </w:pPr>
    </w:p>
    <w:p w14:paraId="22AB5A3F" w14:textId="77777777" w:rsidR="00D50FF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"/>
        <w:ind w:left="705"/>
        <w:jc w:val="center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2B1F6A9" w14:textId="77777777" w:rsidR="00D50FF8" w:rsidRDefault="00000000">
      <w:pPr>
        <w:spacing w:after="408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05067B8" w14:textId="54FA871A" w:rsidR="00D50FF8" w:rsidRDefault="00D50FF8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5"/>
        <w:jc w:val="center"/>
      </w:pPr>
    </w:p>
    <w:p w14:paraId="47A7CBC5" w14:textId="2A1DDFB7" w:rsidR="00D50FF8" w:rsidRDefault="00000000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8" w:line="269" w:lineRule="auto"/>
        <w:ind w:left="735"/>
        <w:jc w:val="center"/>
      </w:pPr>
      <w:r>
        <w:rPr>
          <w:b/>
          <w:sz w:val="36"/>
        </w:rPr>
        <w:t>Chairman Procurement Committee State Pharmaceuticals</w:t>
      </w:r>
    </w:p>
    <w:p w14:paraId="0B411AD0" w14:textId="571C3F34" w:rsidR="00D50FF8" w:rsidRDefault="00000000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45" w:line="269" w:lineRule="auto"/>
        <w:ind w:left="2226" w:hanging="1491"/>
        <w:jc w:val="center"/>
      </w:pPr>
      <w:r>
        <w:rPr>
          <w:b/>
          <w:sz w:val="36"/>
        </w:rPr>
        <w:t xml:space="preserve">Manufacturing Corporation No.11, Sir John Kotelawala Mw, </w:t>
      </w:r>
      <w:proofErr w:type="spellStart"/>
      <w:r>
        <w:rPr>
          <w:b/>
          <w:sz w:val="36"/>
        </w:rPr>
        <w:t>Kandawala</w:t>
      </w:r>
      <w:proofErr w:type="spellEnd"/>
      <w:r>
        <w:rPr>
          <w:b/>
          <w:sz w:val="36"/>
        </w:rPr>
        <w:t xml:space="preserve"> Estate Ratmalana, Sri Lanka</w:t>
      </w:r>
    </w:p>
    <w:p w14:paraId="5BAE53A9" w14:textId="77777777" w:rsidR="00D50FF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1"/>
        <w:ind w:left="735"/>
      </w:pPr>
      <w:r>
        <w:rPr>
          <w:b/>
          <w:sz w:val="36"/>
        </w:rPr>
        <w:t xml:space="preserve"> </w:t>
      </w:r>
    </w:p>
    <w:p w14:paraId="49CC59C7" w14:textId="61A368DB" w:rsidR="00D50FF8" w:rsidRPr="003F663A" w:rsidRDefault="00000000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24"/>
        <w:ind w:left="745" w:hanging="10"/>
        <w:jc w:val="center"/>
        <w:rPr>
          <w:b/>
          <w:sz w:val="40"/>
        </w:rPr>
      </w:pPr>
      <w:r>
        <w:rPr>
          <w:b/>
          <w:sz w:val="40"/>
        </w:rPr>
        <w:t xml:space="preserve">DO NOT OPEN BEFORE </w:t>
      </w:r>
      <w:proofErr w:type="gramStart"/>
      <w:r w:rsidR="003F663A" w:rsidRPr="003F663A">
        <w:rPr>
          <w:b/>
          <w:sz w:val="40"/>
        </w:rPr>
        <w:t xml:space="preserve">{{ </w:t>
      </w:r>
      <w:proofErr w:type="spellStart"/>
      <w:r w:rsidR="003F663A" w:rsidRPr="003F663A">
        <w:rPr>
          <w:b/>
          <w:sz w:val="40"/>
        </w:rPr>
        <w:t>closing</w:t>
      </w:r>
      <w:proofErr w:type="gramEnd"/>
      <w:r w:rsidR="003F663A" w:rsidRPr="003F663A">
        <w:rPr>
          <w:b/>
          <w:sz w:val="40"/>
        </w:rPr>
        <w:t>_date_</w:t>
      </w:r>
      <w:proofErr w:type="gramStart"/>
      <w:r w:rsidR="003F663A" w:rsidRPr="003F663A">
        <w:rPr>
          <w:b/>
          <w:sz w:val="40"/>
        </w:rPr>
        <w:t>short</w:t>
      </w:r>
      <w:proofErr w:type="spellEnd"/>
      <w:r w:rsidR="003F663A" w:rsidRPr="003F663A">
        <w:rPr>
          <w:b/>
          <w:sz w:val="40"/>
        </w:rPr>
        <w:t xml:space="preserve"> }</w:t>
      </w:r>
      <w:proofErr w:type="gramEnd"/>
      <w:r w:rsidR="003F663A" w:rsidRPr="003F663A">
        <w:rPr>
          <w:b/>
          <w:sz w:val="40"/>
        </w:rPr>
        <w:t>}</w:t>
      </w:r>
      <w:r w:rsidR="003F663A">
        <w:rPr>
          <w:b/>
          <w:sz w:val="40"/>
        </w:rPr>
        <w:t xml:space="preserve"> </w:t>
      </w:r>
      <w:r>
        <w:rPr>
          <w:b/>
          <w:sz w:val="40"/>
        </w:rPr>
        <w:t xml:space="preserve">at {{ closing_time }}</w:t>
      </w:r>
    </w:p>
    <w:p w14:paraId="3F9D09E6" w14:textId="77777777" w:rsidR="00D50FF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5"/>
      </w:pPr>
      <w:r>
        <w:rPr>
          <w:b/>
          <w:sz w:val="40"/>
        </w:rPr>
        <w:t xml:space="preserve"> </w:t>
      </w:r>
    </w:p>
    <w:p w14:paraId="069197E5" w14:textId="71B191EB" w:rsidR="00D50FF8" w:rsidRDefault="00000000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0"/>
        <w:ind w:left="735"/>
        <w:jc w:val="center"/>
      </w:pPr>
      <w:r>
        <w:rPr>
          <w:sz w:val="32"/>
        </w:rPr>
        <w:t>From:</w:t>
      </w:r>
    </w:p>
    <w:p w14:paraId="1A7CEFC8" w14:textId="4437D104" w:rsidR="00D50FF8" w:rsidRDefault="00000000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33"/>
        <w:ind w:left="735"/>
        <w:jc w:val="center"/>
      </w:pPr>
      <w:r>
        <w:rPr>
          <w:b/>
          <w:sz w:val="32"/>
        </w:rPr>
        <w:t>USECTA PVT LTD</w:t>
      </w:r>
    </w:p>
    <w:p w14:paraId="460778FD" w14:textId="2C5A6EFB" w:rsidR="00D50FF8" w:rsidRDefault="00000000" w:rsidP="003F663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628"/>
        <w:ind w:left="735"/>
        <w:jc w:val="center"/>
      </w:pPr>
      <w:r>
        <w:rPr>
          <w:sz w:val="32"/>
        </w:rPr>
        <w:t xml:space="preserve">33/5 </w:t>
      </w:r>
      <w:proofErr w:type="spellStart"/>
      <w:r>
        <w:rPr>
          <w:sz w:val="32"/>
        </w:rPr>
        <w:t>Boruppa</w:t>
      </w:r>
      <w:proofErr w:type="spellEnd"/>
      <w:r>
        <w:rPr>
          <w:sz w:val="32"/>
        </w:rPr>
        <w:t xml:space="preserve"> Road, </w:t>
      </w:r>
      <w:proofErr w:type="spellStart"/>
      <w:r>
        <w:rPr>
          <w:sz w:val="32"/>
        </w:rPr>
        <w:t>Pallegunnepana</w:t>
      </w:r>
      <w:proofErr w:type="spellEnd"/>
      <w:r>
        <w:rPr>
          <w:sz w:val="32"/>
        </w:rPr>
        <w:t xml:space="preserve">, </w:t>
      </w:r>
      <w:proofErr w:type="spellStart"/>
      <w:r>
        <w:rPr>
          <w:sz w:val="32"/>
        </w:rPr>
        <w:t>Gunnepana</w:t>
      </w:r>
      <w:proofErr w:type="spellEnd"/>
      <w:r>
        <w:rPr>
          <w:sz w:val="32"/>
        </w:rPr>
        <w:t xml:space="preserve"> Kandy</w:t>
      </w:r>
    </w:p>
    <w:p w14:paraId="27B957A1" w14:textId="77777777" w:rsidR="00D50FF8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/>
        <w:ind w:left="735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sectPr w:rsidR="00D50FF8">
      <w:pgSz w:w="12240" w:h="15840"/>
      <w:pgMar w:top="140" w:right="1019" w:bottom="506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63A"/>
    <w:rsid w:val="003F663A"/>
    <w:rsid w:val="00B43A2E"/>
    <w:rsid w:val="00C93546"/>
    <w:rsid w:val="00D50FF8"/>
    <w:rsid w:val="00E61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3B580"/>
  <w15:docId w15:val="{8DC0F808-7AF7-4CD2-9F77-EF012E17B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663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663A"/>
    <w:rPr>
      <w:rFonts w:ascii="Consolas" w:eastAsia="Calibri" w:hAnsi="Consolas" w:cs="Calibri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it\Documents\Custom%20Office%20Templates\envelop%20label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envelop labels.dotx</Template>
  <TotalTime>2</TotalTime>
  <Pages>2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 Adeesha</dc:creator>
  <cp:keywords/>
  <cp:lastModifiedBy>Pavith Adeesha</cp:lastModifiedBy>
  <cp:revision>1</cp:revision>
  <dcterms:created xsi:type="dcterms:W3CDTF">2026-10-07T04:45:00Z</dcterms:created>
  <dcterms:modified xsi:type="dcterms:W3CDTF">2026-10-07T04:47:00Z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9aa7abf3-a1da-4282-9280-12fd16dbb4ee</vt:lpwstr>
  </property>
</Properties>
</file>