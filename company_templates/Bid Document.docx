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4CE61" w14:textId="77777777" w:rsidR="001B7B5C" w:rsidRDefault="001B7B5C" w:rsidP="001B7B5C">
      <w:pPr>
        <w:ind w:left="270" w:right="-270"/>
        <w:rPr>
          <w:rFonts w:ascii="Times New Roman" w:hAnsi="Times New Roman" w:cs="Times New Roman"/>
        </w:rPr>
      </w:pPr>
    </w:p>
    <w:p w14:paraId="062FD9E7" w14:textId="77777777" w:rsidR="005C19F0" w:rsidRPr="005C19F0" w:rsidRDefault="005C19F0" w:rsidP="005C19F0">
      <w:pPr>
        <w:pStyle w:val="NoSpacing"/>
        <w:ind w:firstLine="250"/>
        <w:rPr>
          <w:rFonts w:asciiTheme="minorHAnsi" w:hAnsiTheme="minorHAnsi" w:cstheme="minorHAnsi"/>
        </w:rPr>
      </w:pPr>
      <w:proofErr w:type="gramStart"/>
      <w:r w:rsidRPr="005C19F0">
        <w:rPr>
          <w:rFonts w:asciiTheme="minorHAnsi" w:hAnsiTheme="minorHAnsi" w:cstheme="minorHAnsi"/>
        </w:rPr>
        <w:t xml:space="preserve">{{ document_date }}</w:t>
      </w:r>
      <w:proofErr w:type="spellStart"/>
      <w:r w:rsidRPr="005C19F0">
        <w:rPr>
          <w:rFonts w:asciiTheme="minorHAnsi" w:hAnsiTheme="minorHAnsi" w:cstheme="minorHAnsi"/>
        </w:rPr>
        <w:t xml:space="preserve"/>
      </w:r>
      <w:proofErr w:type="gramEnd"/>
      <w:r w:rsidRPr="005C19F0">
        <w:rPr>
          <w:rFonts w:asciiTheme="minorHAnsi" w:hAnsiTheme="minorHAnsi" w:cstheme="minorHAnsi"/>
        </w:rPr>
        <w:t xml:space="preserve"/>
      </w:r>
      <w:proofErr w:type="gramStart"/>
      <w:r w:rsidRPr="005C19F0">
        <w:rPr>
          <w:rFonts w:asciiTheme="minorHAnsi" w:hAnsiTheme="minorHAnsi" w:cstheme="minorHAnsi"/>
        </w:rPr>
        <w:t xml:space="preserve"/>
      </w:r>
      <w:proofErr w:type="spellEnd"/>
      <w:r w:rsidRPr="005C19F0">
        <w:rPr>
          <w:rFonts w:asciiTheme="minorHAnsi" w:hAnsiTheme="minorHAnsi" w:cstheme="minorHAnsi"/>
        </w:rPr>
        <w:t xml:space="preserve"/>
      </w:r>
      <w:proofErr w:type="gramEnd"/>
      <w:r w:rsidRPr="005C19F0">
        <w:rPr>
          <w:rFonts w:asciiTheme="minorHAnsi" w:hAnsiTheme="minorHAnsi" w:cstheme="minorHAnsi"/>
        </w:rPr>
        <w:t xml:space="preserve"/>
      </w:r>
    </w:p>
    <w:p w14:paraId="140E3FF5" w14:textId="77777777" w:rsidR="005C19F0" w:rsidRDefault="005C19F0" w:rsidP="00967CD8">
      <w:pPr>
        <w:pStyle w:val="NoSpacing"/>
        <w:ind w:firstLine="250"/>
      </w:pPr>
    </w:p>
    <w:p w14:paraId="100B4294" w14:textId="45D19357" w:rsidR="00967CD8" w:rsidRDefault="00967CD8" w:rsidP="00967CD8">
      <w:pPr>
        <w:pStyle w:val="NoSpacing"/>
        <w:ind w:firstLine="250"/>
      </w:pPr>
      <w:r>
        <w:t xml:space="preserve">Chairman- Procurement Committee </w:t>
      </w:r>
    </w:p>
    <w:p w14:paraId="1B05E2BD" w14:textId="77777777" w:rsidR="00967CD8" w:rsidRDefault="00967CD8" w:rsidP="00967CD8">
      <w:pPr>
        <w:pStyle w:val="NoSpacing"/>
        <w:ind w:firstLine="250"/>
      </w:pPr>
      <w:r>
        <w:t>State Pharmaceutical Manufacturing Corporation</w:t>
      </w:r>
    </w:p>
    <w:p w14:paraId="4BD81E43" w14:textId="77777777" w:rsidR="00967CD8" w:rsidRDefault="00967CD8" w:rsidP="00967CD8">
      <w:pPr>
        <w:pStyle w:val="NoSpacing"/>
        <w:ind w:firstLine="250"/>
      </w:pPr>
      <w:r>
        <w:t>No.11, Sir John Kotelawala Mawatha</w:t>
      </w:r>
    </w:p>
    <w:p w14:paraId="3D0DD39F" w14:textId="77777777" w:rsidR="00E53E9A" w:rsidRDefault="00967CD8" w:rsidP="00E53E9A">
      <w:pPr>
        <w:pStyle w:val="NoSpacing"/>
        <w:ind w:firstLine="250"/>
      </w:pPr>
      <w:proofErr w:type="spellStart"/>
      <w:r>
        <w:t>Kan</w:t>
      </w:r>
      <w:r w:rsidR="007A6861">
        <w:t>d</w:t>
      </w:r>
      <w:r>
        <w:t>awala</w:t>
      </w:r>
      <w:proofErr w:type="spellEnd"/>
      <w:r>
        <w:t xml:space="preserve"> Estate, Ratmalana, Sri Lanka</w:t>
      </w:r>
    </w:p>
    <w:p w14:paraId="567C4816" w14:textId="77777777" w:rsidR="00E53E9A" w:rsidRDefault="00E53E9A" w:rsidP="00E53E9A">
      <w:pPr>
        <w:pStyle w:val="NoSpacing"/>
        <w:ind w:firstLine="250"/>
      </w:pPr>
    </w:p>
    <w:p w14:paraId="78E65F36" w14:textId="77777777" w:rsidR="00E53E9A" w:rsidRDefault="00E53E9A" w:rsidP="00E53E9A">
      <w:pPr>
        <w:pStyle w:val="NoSpacing"/>
        <w:ind w:firstLine="250"/>
      </w:pPr>
      <w:r>
        <w:t>Dear Sir,</w:t>
      </w:r>
    </w:p>
    <w:p w14:paraId="38DF980C" w14:textId="77777777" w:rsidR="00E53E9A" w:rsidRDefault="00E53E9A" w:rsidP="00E53E9A">
      <w:pPr>
        <w:pStyle w:val="NoSpacing"/>
        <w:ind w:firstLine="250"/>
      </w:pPr>
    </w:p>
    <w:p w14:paraId="74D8E0E5" w14:textId="6B9FA05B" w:rsidR="00E53E9A" w:rsidRDefault="00D16D1A" w:rsidP="005C19F0">
      <w:pPr>
        <w:pStyle w:val="NoSpacing"/>
        <w:ind w:left="260" w:right="-450" w:firstLine="0"/>
        <w:rPr>
          <w:b/>
          <w:bCs/>
        </w:rPr>
      </w:pPr>
      <w:r>
        <w:rPr>
          <w:b/>
          <w:bCs/>
        </w:rPr>
        <w:t>Collection of Bid Documents for B</w:t>
      </w:r>
      <w:r w:rsidR="00B45B4F">
        <w:rPr>
          <w:b/>
          <w:bCs/>
        </w:rPr>
        <w:t>id Ref</w:t>
      </w:r>
      <w:r>
        <w:rPr>
          <w:b/>
          <w:bCs/>
        </w:rPr>
        <w:t xml:space="preserve">: </w:t>
      </w:r>
      <w:proofErr w:type="gramStart"/>
      <w:r w:rsidR="005C19F0" w:rsidRPr="005C19F0">
        <w:rPr>
          <w:b/>
          <w:bCs/>
        </w:rPr>
        <w:t xml:space="preserve">{{ </w:t>
      </w:r>
      <w:proofErr w:type="spellStart"/>
      <w:r w:rsidR="005C19F0" w:rsidRPr="005C19F0">
        <w:rPr>
          <w:b/>
          <w:bCs/>
        </w:rPr>
        <w:t>bid</w:t>
      </w:r>
      <w:proofErr w:type="gramEnd"/>
      <w:r w:rsidR="005C19F0" w:rsidRPr="005C19F0">
        <w:rPr>
          <w:b/>
          <w:bCs/>
        </w:rPr>
        <w:t>_</w:t>
      </w:r>
      <w:proofErr w:type="gramStart"/>
      <w:r w:rsidR="005C19F0" w:rsidRPr="005C19F0">
        <w:rPr>
          <w:b/>
          <w:bCs/>
        </w:rPr>
        <w:t>reference</w:t>
      </w:r>
      <w:proofErr w:type="spellEnd"/>
      <w:r w:rsidR="005C19F0" w:rsidRPr="005C19F0">
        <w:rPr>
          <w:b/>
          <w:bCs/>
        </w:rPr>
        <w:t xml:space="preserve"> }</w:t>
      </w:r>
      <w:proofErr w:type="gramEnd"/>
      <w:r w:rsidR="005C19F0" w:rsidRPr="005C19F0">
        <w:rPr>
          <w:b/>
          <w:bCs/>
        </w:rPr>
        <w:t>}</w:t>
      </w:r>
      <w:r w:rsidR="005C19F0">
        <w:rPr>
          <w:b/>
          <w:bCs/>
        </w:rPr>
        <w:t xml:space="preserve"> </w:t>
      </w:r>
      <w:r w:rsidR="00B45B4F">
        <w:rPr>
          <w:b/>
          <w:bCs/>
        </w:rPr>
        <w:t>(</w:t>
      </w:r>
      <w:r>
        <w:rPr>
          <w:b/>
          <w:bCs/>
        </w:rPr>
        <w:t xml:space="preserve">Closing </w:t>
      </w:r>
      <w:r w:rsidR="00B45B4F">
        <w:rPr>
          <w:b/>
          <w:bCs/>
        </w:rPr>
        <w:t>Date:</w:t>
      </w:r>
      <w:r>
        <w:rPr>
          <w:b/>
          <w:bCs/>
        </w:rPr>
        <w:t xml:space="preserve"> </w:t>
      </w:r>
      <w:proofErr w:type="gramStart"/>
      <w:r w:rsidR="005C19F0">
        <w:rPr>
          <w:b/>
          <w:bCs/>
        </w:rPr>
        <w:t xml:space="preserve">{{ </w:t>
      </w:r>
      <w:proofErr w:type="spellStart"/>
      <w:r w:rsidR="005C19F0" w:rsidRPr="005C19F0">
        <w:rPr>
          <w:b/>
          <w:bCs/>
        </w:rPr>
        <w:t>closing</w:t>
      </w:r>
      <w:proofErr w:type="gramEnd"/>
      <w:r w:rsidR="005C19F0" w:rsidRPr="005C19F0">
        <w:rPr>
          <w:b/>
          <w:bCs/>
        </w:rPr>
        <w:t>_date_</w:t>
      </w:r>
      <w:proofErr w:type="gramStart"/>
      <w:r w:rsidR="005C19F0" w:rsidRPr="005C19F0">
        <w:rPr>
          <w:b/>
          <w:bCs/>
        </w:rPr>
        <w:t>long</w:t>
      </w:r>
      <w:proofErr w:type="spellEnd"/>
      <w:r w:rsidR="005C19F0">
        <w:rPr>
          <w:b/>
          <w:bCs/>
        </w:rPr>
        <w:t xml:space="preserve"> }</w:t>
      </w:r>
      <w:proofErr w:type="gramEnd"/>
      <w:r w:rsidR="005C19F0">
        <w:rPr>
          <w:b/>
          <w:bCs/>
        </w:rPr>
        <w:t>})</w:t>
      </w:r>
    </w:p>
    <w:p w14:paraId="3F38978B" w14:textId="77777777" w:rsidR="00A529D6" w:rsidRDefault="00A529D6" w:rsidP="00A529D6">
      <w:pPr>
        <w:pStyle w:val="NoSpacing"/>
        <w:ind w:left="260" w:right="-720" w:firstLine="0"/>
      </w:pPr>
    </w:p>
    <w:p w14:paraId="791A8E21" w14:textId="77777777" w:rsidR="00E53E9A" w:rsidRDefault="00D16D1A" w:rsidP="00E53E9A">
      <w:pPr>
        <w:pStyle w:val="NoSpacing"/>
        <w:ind w:left="260" w:right="-450" w:firstLine="0"/>
      </w:pPr>
      <w:r>
        <w:t xml:space="preserve">Please be kind enough to issue the </w:t>
      </w:r>
      <w:r w:rsidR="00B45B4F">
        <w:t>following</w:t>
      </w:r>
      <w:r>
        <w:t xml:space="preserve"> tender documents for the following items to the bearer of this letter.</w:t>
      </w:r>
    </w:p>
    <w:p w14:paraId="0ACB71A4" w14:textId="77777777" w:rsidR="00E53E9A" w:rsidRPr="00E53E9A" w:rsidRDefault="00E53E9A" w:rsidP="00E53E9A">
      <w:pPr>
        <w:pStyle w:val="NoSpacing"/>
        <w:ind w:firstLine="250"/>
      </w:pPr>
    </w:p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  <w:tblLayout w:type="fixed"/>
      </w:tblPr>
      <w:tblGrid>
        <w:gridCol w:w="1188"/>
        <w:gridCol w:w="6732"/>
        <w:gridCol w:w="1980"/>
      </w:tblGrid>
      <w:tr w:rsidR="00D16D1A" w14:paraId="46659C1D" w14:textId="77777777" w:rsidTr="005C19F0">
        <w:tc>
          <w:tcPr>
            <w:tcW w:w="1188" w:type="dxa"/>
          </w:tcPr>
          <w:p w14:paraId="39D3588D" w14:textId="77777777" w:rsidR="00D16D1A" w:rsidRPr="00B45B4F" w:rsidRDefault="00D16D1A" w:rsidP="00B45B4F">
            <w:pPr>
              <w:pStyle w:val="NoSpacing"/>
              <w:ind w:left="0" w:firstLine="0" w:right="0"/>
              <w:jc w:val="center"/>
              <w:rPr>
                <w:b/>
                <w:bCs/>
              </w:rPr>
            </w:pPr>
            <w:r w:rsidRPr="00B45B4F">
              <w:rPr>
                <w:b/>
                <w:bCs/>
              </w:rPr>
              <w:t>Item No</w:t>
            </w:r>
          </w:p>
        </w:tc>
        <w:tc>
          <w:tcPr>
            <w:tcW w:w="6732" w:type="dxa"/>
          </w:tcPr>
          <w:p w14:paraId="7BF8E6FF" w14:textId="77777777" w:rsidR="00D16D1A" w:rsidRPr="00B45B4F" w:rsidRDefault="00D16D1A" w:rsidP="00B45B4F">
            <w:pPr>
              <w:pStyle w:val="NoSpacing"/>
              <w:ind w:left="0" w:firstLine="0" w:right="0"/>
              <w:jc w:val="center"/>
              <w:rPr>
                <w:b/>
                <w:bCs/>
              </w:rPr>
            </w:pPr>
            <w:r w:rsidRPr="00B45B4F">
              <w:rPr>
                <w:b/>
                <w:bCs/>
              </w:rPr>
              <w:t>Item</w:t>
            </w:r>
          </w:p>
        </w:tc>
        <w:tc>
          <w:tcPr>
            <w:tcW w:w="1980" w:type="dxa"/>
          </w:tcPr>
          <w:p w14:paraId="16C2B34F" w14:textId="77777777" w:rsidR="00D16D1A" w:rsidRPr="00B45B4F" w:rsidRDefault="00D16D1A" w:rsidP="005C19F0">
            <w:pPr>
              <w:pStyle w:val="NoSpacing"/>
              <w:ind w:left="0" w:firstLine="0" w:right="0"/>
              <w:jc w:val="center"/>
              <w:rPr>
                <w:b/>
                <w:bCs/>
              </w:rPr>
            </w:pPr>
            <w:r w:rsidRPr="00B45B4F">
              <w:rPr>
                <w:b/>
                <w:bCs/>
              </w:rPr>
              <w:t>Document Fee (LKR)</w:t>
            </w:r>
          </w:p>
        </w:tc>
      </w:tr>
      <w:tr w:rsidR="00D16D1A" w14:paraId="3283C350" w14:textId="77777777" w:rsidTr="005C19F0">
        <w:trPr>
          <w:trHeight w:val="422"/>
        </w:trPr>
        <w:tc>
          <w:tcPr>
            <w:tcW w:w="1188" w:type="dxa"/>
          </w:tcPr>
          <w:p w14:paraId="4322EA23" w14:textId="613729A4" w:rsidR="00D16D1A" w:rsidRDefault="005C19F0" w:rsidP="00B45B4F">
            <w:pPr>
              <w:pStyle w:val="NoSpacing"/>
              <w:ind w:left="0" w:firstLine="0" w:right="0"/>
              <w:jc w:val="left"/>
            </w:pPr>
            <w:r w:rsidRPr="005C19F0">
              <w:t xml:space="preserve">{%tr for item in </w:t>
            </w:r>
            <w:proofErr w:type="spellStart"/>
            <w:r w:rsidRPr="005C19F0">
              <w:t>tender_items</w:t>
            </w:r>
            <w:proofErr w:type="spellEnd"/>
            <w:r w:rsidRPr="005C19F0">
              <w:t xml:space="preserve"> %}</w:t>
            </w:r>
          </w:p>
        </w:tc>
        <w:tc>
          <w:tcPr>
            <w:tcW w:w="6732" w:type="dxa"/>
          </w:tcPr>
          <w:p w14:paraId="2D7D263E" w14:textId="25CEF98D" w:rsidR="00D16D1A" w:rsidRDefault="00D16D1A" w:rsidP="00E53E9A">
            <w:pPr>
              <w:pStyle w:val="NoSpacing"/>
              <w:ind w:left="0" w:firstLine="0" w:right="0"/>
            </w:pPr>
          </w:p>
        </w:tc>
        <w:tc>
          <w:tcPr>
            <w:tcW w:w="1980" w:type="dxa"/>
          </w:tcPr>
          <w:p w14:paraId="3530F715" w14:textId="3816D12A" w:rsidR="00D16D1A" w:rsidRDefault="00D16D1A" w:rsidP="00B45B4F">
            <w:pPr>
              <w:pStyle w:val="NoSpacing"/>
              <w:ind w:left="0" w:firstLine="0" w:right="0"/>
              <w:jc w:val="right"/>
            </w:pPr>
          </w:p>
        </w:tc>
      </w:tr>
      <w:tr w:rsidR="00D16D1A" w14:paraId="37091835" w14:textId="77777777" w:rsidTr="005C19F0">
        <w:tc>
          <w:tcPr>
            <w:tcW w:w="1188" w:type="dxa"/>
          </w:tcPr>
          <w:p w14:paraId="03E89002" w14:textId="5C7EC5F5" w:rsidR="00D16D1A" w:rsidRDefault="005C19F0" w:rsidP="00B45B4F">
            <w:pPr>
              <w:pStyle w:val="NoSpacing"/>
              <w:ind w:left="0" w:firstLine="0" w:right="0"/>
              <w:jc w:val="left"/>
            </w:pPr>
            <w:proofErr w:type="gramStart"/>
            <w:r w:rsidRPr="005C19F0">
              <w:t xml:space="preserve">{{ </w:t>
            </w:r>
            <w:proofErr w:type="spellStart"/>
            <w:r w:rsidRPr="005C19F0">
              <w:t>item</w:t>
            </w:r>
            <w:proofErr w:type="gramEnd"/>
            <w:r w:rsidRPr="005C19F0">
              <w:t>.item_number</w:t>
            </w:r>
            <w:proofErr w:type="spellEnd"/>
            <w:r w:rsidRPr="005C19F0">
              <w:t xml:space="preserve"> }}</w:t>
            </w:r>
          </w:p>
        </w:tc>
        <w:tc>
          <w:tcPr>
            <w:tcW w:w="6732" w:type="dxa"/>
          </w:tcPr>
          <w:p w14:paraId="0BE95C32" w14:textId="7477A7AD" w:rsidR="00D16D1A" w:rsidRDefault="005C19F0" w:rsidP="00E53E9A">
            <w:pPr>
              <w:pStyle w:val="NoSpacing"/>
              <w:ind w:left="0" w:firstLine="0" w:right="0"/>
            </w:pPr>
            <w:proofErr w:type="gramStart"/>
            <w:r w:rsidRPr="005C19F0">
              <w:t xml:space="preserve">{{ </w:t>
            </w:r>
            <w:proofErr w:type="spellStart"/>
            <w:r w:rsidRPr="005C19F0">
              <w:t>item</w:t>
            </w:r>
            <w:proofErr w:type="gramEnd"/>
            <w:r w:rsidRPr="005C19F0">
              <w:t>.description</w:t>
            </w:r>
            <w:proofErr w:type="spellEnd"/>
            <w:r w:rsidRPr="005C19F0">
              <w:t xml:space="preserve"> }}</w:t>
            </w:r>
          </w:p>
        </w:tc>
        <w:tc>
          <w:tcPr>
            <w:tcW w:w="1980" w:type="dxa"/>
          </w:tcPr>
          <w:p w14:paraId="128297E0" w14:textId="48733B23" w:rsidR="00D16D1A" w:rsidRDefault="005C19F0" w:rsidP="00B45B4F">
            <w:pPr>
              <w:pStyle w:val="NoSpacing"/>
              <w:ind w:left="0" w:firstLine="0" w:right="0"/>
              <w:jc w:val="right"/>
            </w:pPr>
            <w:proofErr w:type="gramStart"/>
            <w:r w:rsidRPr="005C19F0">
              <w:t xml:space="preserve">{{ </w:t>
            </w:r>
            <w:proofErr w:type="spellStart"/>
            <w:r w:rsidRPr="005C19F0">
              <w:t>item</w:t>
            </w:r>
            <w:proofErr w:type="gramEnd"/>
            <w:r w:rsidRPr="005C19F0">
              <w:t>.document_fee</w:t>
            </w:r>
            <w:proofErr w:type="spellEnd"/>
            <w:r w:rsidRPr="005C19F0">
              <w:t xml:space="preserve"> }}</w:t>
            </w:r>
          </w:p>
        </w:tc>
      </w:tr>
      <w:tr w:rsidR="00D16D1A" w14:paraId="6EC515E8" w14:textId="77777777" w:rsidTr="005C19F0">
        <w:tc>
          <w:tcPr>
            <w:tcW w:w="1188" w:type="dxa"/>
          </w:tcPr>
          <w:p w14:paraId="72F28D0E" w14:textId="041617F1" w:rsidR="00D16D1A" w:rsidRDefault="005C19F0" w:rsidP="00B45B4F">
            <w:pPr>
              <w:pStyle w:val="NoSpacing"/>
              <w:ind w:left="0" w:firstLine="0" w:right="0"/>
              <w:jc w:val="left"/>
            </w:pPr>
            <w:r w:rsidRPr="005C19F0">
              <w:t xml:space="preserve">{%tr </w:t>
            </w:r>
            <w:proofErr w:type="spellStart"/>
            <w:r w:rsidRPr="005C19F0">
              <w:t>endfor</w:t>
            </w:r>
            <w:proofErr w:type="spellEnd"/>
            <w:r w:rsidRPr="005C19F0">
              <w:t xml:space="preserve"> %}</w:t>
            </w:r>
          </w:p>
        </w:tc>
        <w:tc>
          <w:tcPr>
            <w:tcW w:w="6732" w:type="dxa"/>
          </w:tcPr>
          <w:p w14:paraId="5E1A5030" w14:textId="5838C0DB" w:rsidR="00D16D1A" w:rsidRDefault="00D16D1A" w:rsidP="00E53E9A">
            <w:pPr>
              <w:pStyle w:val="NoSpacing"/>
              <w:ind w:left="0" w:firstLine="0" w:right="0"/>
            </w:pPr>
          </w:p>
        </w:tc>
        <w:tc>
          <w:tcPr>
            <w:tcW w:w="1980" w:type="dxa"/>
          </w:tcPr>
          <w:p w14:paraId="32833640" w14:textId="144B828E" w:rsidR="00D16D1A" w:rsidRDefault="00D16D1A" w:rsidP="00B45B4F">
            <w:pPr>
              <w:pStyle w:val="NoSpacing"/>
              <w:ind w:left="0" w:firstLine="0" w:right="0"/>
              <w:jc w:val="right"/>
            </w:pPr>
          </w:p>
        </w:tc>
      </w:tr>
    </w:tbl>
    <w:p w14:paraId="6E68AE36" w14:textId="77777777" w:rsidR="00B45B4F" w:rsidRDefault="00B45B4F" w:rsidP="00E53E9A">
      <w:pPr>
        <w:pStyle w:val="NoSpacing"/>
        <w:ind w:firstLine="250"/>
      </w:pPr>
    </w:p>
    <w:p w14:paraId="40F0473A" w14:textId="77777777" w:rsidR="00E53E9A" w:rsidRPr="00E53E9A" w:rsidRDefault="00E53E9A" w:rsidP="00E53E9A">
      <w:pPr>
        <w:pStyle w:val="NoSpacing"/>
        <w:ind w:firstLine="250"/>
      </w:pPr>
      <w:r w:rsidRPr="00E53E9A">
        <w:t>Thank you.</w:t>
      </w:r>
    </w:p>
    <w:p w14:paraId="5CE94E6A" w14:textId="77777777" w:rsidR="00E53E9A" w:rsidRDefault="00E53E9A" w:rsidP="00E53E9A">
      <w:pPr>
        <w:pStyle w:val="NoSpacing"/>
        <w:ind w:firstLine="250"/>
      </w:pPr>
      <w:r w:rsidRPr="00E53E9A">
        <w:t>Yours faithfully,</w:t>
      </w:r>
    </w:p>
    <w:p w14:paraId="7D722A3F" w14:textId="77777777" w:rsidR="007A6861" w:rsidRDefault="007A6861" w:rsidP="00E53E9A">
      <w:pPr>
        <w:pStyle w:val="NoSpacing"/>
        <w:ind w:firstLine="250"/>
      </w:pPr>
    </w:p>
    <w:p w14:paraId="1FCBA8C0" w14:textId="77777777" w:rsidR="007A6861" w:rsidRDefault="007A6861" w:rsidP="00E53E9A">
      <w:pPr>
        <w:pStyle w:val="NoSpacing"/>
        <w:ind w:firstLine="250"/>
      </w:pPr>
    </w:p>
    <w:p w14:paraId="63159CF3" w14:textId="77777777" w:rsidR="007A6861" w:rsidRDefault="007A6861" w:rsidP="00E53E9A">
      <w:pPr>
        <w:pStyle w:val="NoSpacing"/>
        <w:ind w:firstLine="250"/>
      </w:pPr>
    </w:p>
    <w:p w14:paraId="4F32EFE4" w14:textId="77777777" w:rsidR="007A6861" w:rsidRDefault="007A6861" w:rsidP="00E53E9A">
      <w:pPr>
        <w:pStyle w:val="NoSpacing"/>
        <w:ind w:firstLine="250"/>
      </w:pPr>
      <w:r>
        <w:t>Adeesha M.G.P</w:t>
      </w:r>
    </w:p>
    <w:p w14:paraId="7029E0F5" w14:textId="77777777" w:rsidR="007A6861" w:rsidRDefault="007A6861" w:rsidP="00E53E9A">
      <w:pPr>
        <w:pStyle w:val="NoSpacing"/>
        <w:ind w:firstLine="250"/>
      </w:pPr>
      <w:r>
        <w:t>Managing Director</w:t>
      </w:r>
    </w:p>
    <w:p w14:paraId="11A7FCC2" w14:textId="77777777" w:rsidR="00E53E9A" w:rsidRDefault="007A6861" w:rsidP="00B45B4F">
      <w:pPr>
        <w:pStyle w:val="NoSpacing"/>
        <w:ind w:right="-450" w:firstLine="250"/>
      </w:pPr>
      <w:r>
        <w:t>USECTA (Pvt) Ltd</w:t>
      </w:r>
    </w:p>
    <w:sectPr w:rsidR="00E53E9A" w:rsidSect="001B7B5C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7C7AF" w14:textId="77777777" w:rsidR="00D7546D" w:rsidRDefault="00D7546D">
      <w:pPr>
        <w:spacing w:after="0" w:line="240" w:lineRule="auto"/>
      </w:pPr>
      <w:r>
        <w:separator/>
      </w:r>
    </w:p>
  </w:endnote>
  <w:endnote w:type="continuationSeparator" w:id="0">
    <w:p w14:paraId="0A3202A5" w14:textId="77777777" w:rsidR="00D7546D" w:rsidRDefault="00D75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5AE59" w14:textId="77777777" w:rsidR="001B7B5C" w:rsidRPr="00A808F0" w:rsidRDefault="001B7B5C">
    <w:pPr>
      <w:pStyle w:val="Footer"/>
      <w:rPr>
        <w:rFonts w:ascii="Times New Roman" w:hAnsi="Times New Roman" w:cs="Times New Roman"/>
        <w:sz w:val="18"/>
        <w:szCs w:val="18"/>
      </w:rPr>
    </w:pPr>
    <w:r w:rsidRPr="00A808F0">
      <w:rPr>
        <w:rFonts w:ascii="Times New Roman" w:hAnsi="Times New Roman" w:cs="Times New Roman"/>
        <w:sz w:val="18"/>
        <w:szCs w:val="18"/>
      </w:rPr>
      <w:t xml:space="preserve">     </w:t>
    </w:r>
    <w:proofErr w:type="spellStart"/>
    <w:r w:rsidRPr="00A808F0">
      <w:rPr>
        <w:rFonts w:ascii="Times New Roman" w:hAnsi="Times New Roman" w:cs="Times New Roman"/>
        <w:sz w:val="18"/>
        <w:szCs w:val="18"/>
      </w:rPr>
      <w:t>Usecta</w:t>
    </w:r>
    <w:proofErr w:type="spellEnd"/>
    <w:r w:rsidRPr="00A808F0">
      <w:rPr>
        <w:rFonts w:ascii="Times New Roman" w:hAnsi="Times New Roman" w:cs="Times New Roman"/>
        <w:sz w:val="18"/>
        <w:szCs w:val="18"/>
      </w:rPr>
      <w:t xml:space="preserve"> Confidential</w:t>
    </w:r>
  </w:p>
  <w:p w14:paraId="389E8411" w14:textId="77777777" w:rsidR="001B7B5C" w:rsidRPr="00A808F0" w:rsidRDefault="001B7B5C" w:rsidP="000D4481">
    <w:pPr>
      <w:pStyle w:val="Footer"/>
      <w:rPr>
        <w:rFonts w:ascii="Times New Roman" w:hAnsi="Times New Roman" w:cs="Times New Roman"/>
        <w:sz w:val="18"/>
        <w:szCs w:val="18"/>
      </w:rPr>
    </w:pPr>
    <w:r w:rsidRPr="00A808F0">
      <w:rPr>
        <w:rFonts w:ascii="Times New Roman" w:hAnsi="Times New Roman" w:cs="Times New Roman"/>
        <w:sz w:val="18"/>
        <w:szCs w:val="18"/>
      </w:rPr>
      <w:t xml:space="preserve">     Agency Agreement</w:t>
    </w:r>
    <w:r w:rsidRPr="00A808F0">
      <w:rPr>
        <w:rFonts w:ascii="Times New Roman" w:hAnsi="Times New Roman" w:cs="Times New Roman"/>
        <w:sz w:val="18"/>
        <w:szCs w:val="18"/>
      </w:rPr>
      <w:tab/>
      <w:t xml:space="preserve">                                                                                                                                 </w:t>
    </w:r>
    <w:r>
      <w:rPr>
        <w:rFonts w:ascii="Times New Roman" w:hAnsi="Times New Roman" w:cs="Times New Roman"/>
        <w:sz w:val="18"/>
        <w:szCs w:val="18"/>
      </w:rPr>
      <w:t xml:space="preserve">                   </w:t>
    </w:r>
    <w:r w:rsidRPr="00A808F0">
      <w:rPr>
        <w:rFonts w:ascii="Times New Roman" w:hAnsi="Times New Roman" w:cs="Times New Roman"/>
        <w:sz w:val="18"/>
        <w:szCs w:val="18"/>
      </w:rPr>
      <w:fldChar w:fldCharType="begin"/>
    </w:r>
    <w:r w:rsidRPr="00A808F0">
      <w:rPr>
        <w:rFonts w:ascii="Times New Roman" w:hAnsi="Times New Roman" w:cs="Times New Roman"/>
        <w:sz w:val="18"/>
        <w:szCs w:val="18"/>
      </w:rPr>
      <w:instrText xml:space="preserve"> PAGE   \* MERGEFORMAT </w:instrText>
    </w:r>
    <w:r w:rsidRPr="00A808F0">
      <w:rPr>
        <w:rFonts w:ascii="Times New Roman" w:hAnsi="Times New Roman" w:cs="Times New Roman"/>
        <w:sz w:val="18"/>
        <w:szCs w:val="18"/>
      </w:rPr>
      <w:fldChar w:fldCharType="separate"/>
    </w:r>
    <w:r w:rsidRPr="00A808F0">
      <w:rPr>
        <w:rFonts w:ascii="Times New Roman" w:hAnsi="Times New Roman" w:cs="Times New Roman"/>
        <w:sz w:val="18"/>
        <w:szCs w:val="18"/>
      </w:rPr>
      <w:t>1</w:t>
    </w:r>
    <w:r w:rsidRPr="00A808F0">
      <w:rPr>
        <w:rFonts w:ascii="Times New Roman" w:hAnsi="Times New Roman" w:cs="Times New Roman"/>
        <w:noProof/>
        <w:sz w:val="18"/>
        <w:szCs w:val="18"/>
      </w:rPr>
      <w:fldChar w:fldCharType="end"/>
    </w:r>
    <w:r w:rsidRPr="00A808F0">
      <w:rPr>
        <w:rFonts w:ascii="Times New Roman" w:hAnsi="Times New Roman" w:cs="Times New Roman"/>
        <w:noProof/>
        <w:sz w:val="18"/>
        <w:szCs w:val="18"/>
      </w:rPr>
      <w:t xml:space="preserve"> of 5</w:t>
    </w:r>
  </w:p>
  <w:p w14:paraId="343D640E" w14:textId="77777777" w:rsidR="001B7B5C" w:rsidRPr="00A808F0" w:rsidRDefault="001B7B5C" w:rsidP="00020432">
    <w:pPr>
      <w:pStyle w:val="Footer"/>
      <w:tabs>
        <w:tab w:val="clear" w:pos="4680"/>
        <w:tab w:val="clear" w:pos="9360"/>
        <w:tab w:val="left" w:pos="2512"/>
      </w:tabs>
      <w:rPr>
        <w:sz w:val="18"/>
        <w:szCs w:val="18"/>
      </w:rPr>
    </w:pPr>
    <w:r w:rsidRPr="00A808F0"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F4347" w14:textId="77777777" w:rsidR="00D7546D" w:rsidRDefault="00D7546D">
      <w:pPr>
        <w:spacing w:after="0" w:line="240" w:lineRule="auto"/>
      </w:pPr>
      <w:r>
        <w:separator/>
      </w:r>
    </w:p>
  </w:footnote>
  <w:footnote w:type="continuationSeparator" w:id="0">
    <w:p w14:paraId="371D4B06" w14:textId="77777777" w:rsidR="00D7546D" w:rsidRDefault="00D75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27C7F" w14:textId="77777777" w:rsidR="001B7B5C" w:rsidRDefault="00000000">
    <w:pPr>
      <w:pStyle w:val="Header"/>
    </w:pPr>
    <w:r>
      <w:rPr>
        <w:noProof/>
      </w:rPr>
      <w:pict w14:anchorId="5DCA17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679313" o:spid="_x0000_s1025" type="#_x0000_t75" style="position:absolute;left:0;text-align:left;margin-left:0;margin-top:0;width:468pt;height:468pt;z-index:-251658240;mso-position-horizontal:center;mso-position-horizontal-relative:margin;mso-position-vertical:center;mso-position-vertical-relative:margin" o:allowincell="f">
          <v:imagedata r:id="rId1" o:title="usecta_logo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8F20" w14:textId="77777777" w:rsidR="001B7B5C" w:rsidRDefault="001B7B5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60A17A54" wp14:editId="2DDEC068">
              <wp:simplePos x="0" y="0"/>
              <wp:positionH relativeFrom="page">
                <wp:posOffset>0</wp:posOffset>
              </wp:positionH>
              <wp:positionV relativeFrom="paragraph">
                <wp:posOffset>-460848</wp:posOffset>
              </wp:positionV>
              <wp:extent cx="560705" cy="10692765"/>
              <wp:effectExtent l="0" t="0" r="0" b="0"/>
              <wp:wrapNone/>
              <wp:docPr id="204711886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10692765"/>
                        <a:chOff x="0" y="0"/>
                        <a:chExt cx="560705" cy="10693272"/>
                      </a:xfrm>
                    </wpg:grpSpPr>
                    <wps:wsp>
                      <wps:cNvPr id="529948065" name="Shape 89"/>
                      <wps:cNvSpPr/>
                      <wps:spPr>
                        <a:xfrm>
                          <a:off x="0" y="0"/>
                          <a:ext cx="560070" cy="67311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070" h="6731127">
                              <a:moveTo>
                                <a:pt x="0" y="0"/>
                              </a:moveTo>
                              <a:lnTo>
                                <a:pt x="560070" y="0"/>
                              </a:lnTo>
                              <a:lnTo>
                                <a:pt x="560070" y="6731127"/>
                              </a:lnTo>
                              <a:lnTo>
                                <a:pt x="0" y="65445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949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7011217" name="Shape 90"/>
                      <wps:cNvSpPr/>
                      <wps:spPr>
                        <a:xfrm>
                          <a:off x="0" y="6617165"/>
                          <a:ext cx="401612" cy="40761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1612" h="4076106">
                              <a:moveTo>
                                <a:pt x="0" y="0"/>
                              </a:moveTo>
                              <a:lnTo>
                                <a:pt x="401612" y="133647"/>
                              </a:lnTo>
                              <a:lnTo>
                                <a:pt x="401612" y="4076106"/>
                              </a:lnTo>
                              <a:lnTo>
                                <a:pt x="0" y="40761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1A84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1123416" name="Shape 93"/>
                      <wps:cNvSpPr/>
                      <wps:spPr>
                        <a:xfrm>
                          <a:off x="0" y="0"/>
                          <a:ext cx="560705" cy="67311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705" h="6731127">
                              <a:moveTo>
                                <a:pt x="0" y="0"/>
                              </a:moveTo>
                              <a:lnTo>
                                <a:pt x="560705" y="0"/>
                              </a:lnTo>
                              <a:lnTo>
                                <a:pt x="560705" y="6731127"/>
                              </a:lnTo>
                              <a:lnTo>
                                <a:pt x="0" y="65443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949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492722" name="Shape 94"/>
                      <wps:cNvSpPr/>
                      <wps:spPr>
                        <a:xfrm>
                          <a:off x="0" y="6616954"/>
                          <a:ext cx="402247" cy="4076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247" h="4076318">
                              <a:moveTo>
                                <a:pt x="0" y="0"/>
                              </a:moveTo>
                              <a:lnTo>
                                <a:pt x="402247" y="133859"/>
                              </a:lnTo>
                              <a:lnTo>
                                <a:pt x="402247" y="4076318"/>
                              </a:lnTo>
                              <a:lnTo>
                                <a:pt x="0" y="4076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1A84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7B6DC4" id="Group 1" o:spid="_x0000_s1026" style="position:absolute;margin-left:0;margin-top:-36.3pt;width:44.15pt;height:841.95pt;z-index:251656192;mso-position-horizontal-relative:page" coordsize="5607,106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">
              <v:shape id="Shape 89" o:spid="_x0000_s1027" style="position:absolute;width:5600;height:67311;visibility:visible;mso-wrap-style:square;v-text-anchor:top" coordsize="560070,6731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" path="m,l560070,r,6731127l,6544522,,xe" fillcolor="#09498b" stroked="f" strokeweight="0">
                <v:stroke miterlimit="83231f" joinstyle="miter"/>
                <v:path arrowok="t" textboxrect="0,0,560070,6731127"/>
              </v:shape>
              <v:shape id="Shape 90" o:spid="_x0000_s1028" style="position:absolute;top:66171;width:4016;height:40761;visibility:visible;mso-wrap-style:square;v-text-anchor:top" coordsize="401612,4076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" path="m,l401612,133647r,3942459l,4076106,,xe" fillcolor="#41a848" stroked="f" strokeweight="0">
                <v:stroke miterlimit="83231f" joinstyle="miter"/>
                <v:path arrowok="t" textboxrect="0,0,401612,4076106"/>
              </v:shape>
              <v:shape id="Shape 93" o:spid="_x0000_s1029" style="position:absolute;width:5607;height:67311;visibility:visible;mso-wrap-style:square;v-text-anchor:top" coordsize="560705,6731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" path="m,l560705,r,6731127l,6544310,,xe" fillcolor="#09498b" stroked="f" strokeweight="0">
                <v:stroke miterlimit="83231f" joinstyle="miter"/>
                <v:path arrowok="t" textboxrect="0,0,560705,6731127"/>
              </v:shape>
              <v:shape id="Shape 94" o:spid="_x0000_s1030" style="position:absolute;top:66169;width:4022;height:40763;visibility:visible;mso-wrap-style:square;v-text-anchor:top" coordsize="402247,4076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" path="m,l402247,133859r,3942459l,4076318,,xe" fillcolor="#41a848" stroked="f" strokeweight="0">
                <v:stroke miterlimit="83231f" joinstyle="miter"/>
                <v:path arrowok="t" textboxrect="0,0,402247,4076318"/>
              </v:shape>
              <w10:wrap anchorx="page"/>
            </v:group>
          </w:pict>
        </mc:Fallback>
      </mc:AlternateContent>
    </w:r>
    <w:r w:rsidR="00000000">
      <w:rPr>
        <w:noProof/>
      </w:rPr>
      <w:pict w14:anchorId="550772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679314" o:spid="_x0000_s1026" type="#_x0000_t75" style="position:absolute;left:0;text-align:left;margin-left:0;margin-top:0;width:468pt;height:468pt;z-index:-251657216;mso-position-horizontal:center;mso-position-horizontal-relative:margin;mso-position-vertical:center;mso-position-vertical-relative:margin" o:allowincell="f">
          <v:imagedata r:id="rId1" o:title="usecta_logo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9B5E" w14:textId="77777777" w:rsidR="001B7B5C" w:rsidRDefault="00A529D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75138E0" wp14:editId="5CB63BA5">
              <wp:simplePos x="0" y="0"/>
              <wp:positionH relativeFrom="page">
                <wp:posOffset>1905</wp:posOffset>
              </wp:positionH>
              <wp:positionV relativeFrom="paragraph">
                <wp:posOffset>-457200</wp:posOffset>
              </wp:positionV>
              <wp:extent cx="560705" cy="10692765"/>
              <wp:effectExtent l="0" t="0" r="0" b="0"/>
              <wp:wrapNone/>
              <wp:docPr id="113270989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10692765"/>
                        <a:chOff x="0" y="0"/>
                        <a:chExt cx="560705" cy="10693272"/>
                      </a:xfrm>
                    </wpg:grpSpPr>
                    <wps:wsp>
                      <wps:cNvPr id="1520006563" name="Shape 89"/>
                      <wps:cNvSpPr/>
                      <wps:spPr>
                        <a:xfrm>
                          <a:off x="0" y="0"/>
                          <a:ext cx="560070" cy="67311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070" h="6731127">
                              <a:moveTo>
                                <a:pt x="0" y="0"/>
                              </a:moveTo>
                              <a:lnTo>
                                <a:pt x="560070" y="0"/>
                              </a:lnTo>
                              <a:lnTo>
                                <a:pt x="560070" y="6731127"/>
                              </a:lnTo>
                              <a:lnTo>
                                <a:pt x="0" y="65445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949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341608" name="Shape 90"/>
                      <wps:cNvSpPr/>
                      <wps:spPr>
                        <a:xfrm>
                          <a:off x="0" y="6617165"/>
                          <a:ext cx="401612" cy="40761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1612" h="4076106">
                              <a:moveTo>
                                <a:pt x="0" y="0"/>
                              </a:moveTo>
                              <a:lnTo>
                                <a:pt x="401612" y="133647"/>
                              </a:lnTo>
                              <a:lnTo>
                                <a:pt x="401612" y="4076106"/>
                              </a:lnTo>
                              <a:lnTo>
                                <a:pt x="0" y="40761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1A84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837009" name="Shape 93"/>
                      <wps:cNvSpPr/>
                      <wps:spPr>
                        <a:xfrm>
                          <a:off x="0" y="0"/>
                          <a:ext cx="560705" cy="67311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705" h="6731127">
                              <a:moveTo>
                                <a:pt x="0" y="0"/>
                              </a:moveTo>
                              <a:lnTo>
                                <a:pt x="560705" y="0"/>
                              </a:lnTo>
                              <a:lnTo>
                                <a:pt x="560705" y="6731127"/>
                              </a:lnTo>
                              <a:lnTo>
                                <a:pt x="0" y="65443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949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790940" name="Shape 94"/>
                      <wps:cNvSpPr/>
                      <wps:spPr>
                        <a:xfrm>
                          <a:off x="0" y="6616954"/>
                          <a:ext cx="402247" cy="4076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247" h="4076318">
                              <a:moveTo>
                                <a:pt x="0" y="0"/>
                              </a:moveTo>
                              <a:lnTo>
                                <a:pt x="402247" y="133859"/>
                              </a:lnTo>
                              <a:lnTo>
                                <a:pt x="402247" y="4076318"/>
                              </a:lnTo>
                              <a:lnTo>
                                <a:pt x="0" y="4076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1A84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BBA0D4" id="Group 1" o:spid="_x0000_s1026" style="position:absolute;margin-left:.15pt;margin-top:-36pt;width:44.15pt;height:841.95pt;z-index:251655168;mso-position-horizontal-relative:page" coordsize="5607,106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">
              <v:shape id="Shape 89" o:spid="_x0000_s1027" style="position:absolute;width:5600;height:67311;visibility:visible;mso-wrap-style:square;v-text-anchor:top" coordsize="560070,6731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" path="m,l560070,r,6731127l,6544522,,xe" fillcolor="#09498b" stroked="f" strokeweight="0">
                <v:stroke miterlimit="83231f" joinstyle="miter"/>
                <v:path arrowok="t" textboxrect="0,0,560070,6731127"/>
              </v:shape>
              <v:shape id="Shape 90" o:spid="_x0000_s1028" style="position:absolute;top:66171;width:4016;height:40761;visibility:visible;mso-wrap-style:square;v-text-anchor:top" coordsize="401612,4076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" path="m,l401612,133647r,3942459l,4076106,,xe" fillcolor="#41a848" stroked="f" strokeweight="0">
                <v:stroke miterlimit="83231f" joinstyle="miter"/>
                <v:path arrowok="t" textboxrect="0,0,401612,4076106"/>
              </v:shape>
              <v:shape id="Shape 93" o:spid="_x0000_s1029" style="position:absolute;width:5607;height:67311;visibility:visible;mso-wrap-style:square;v-text-anchor:top" coordsize="560705,6731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" path="m,l560705,r,6731127l,6544310,,xe" fillcolor="#09498b" stroked="f" strokeweight="0">
                <v:stroke miterlimit="83231f" joinstyle="miter"/>
                <v:path arrowok="t" textboxrect="0,0,560705,6731127"/>
              </v:shape>
              <v:shape id="Shape 94" o:spid="_x0000_s1030" style="position:absolute;top:66169;width:4022;height:40763;visibility:visible;mso-wrap-style:square;v-text-anchor:top" coordsize="402247,4076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" path="m,l402247,133859r,3942459l,4076318,,xe" fillcolor="#41a848" stroked="f" strokeweight="0">
                <v:stroke miterlimit="83231f" joinstyle="miter"/>
                <v:path arrowok="t" textboxrect="0,0,402247,4076318"/>
              </v:shape>
              <w10:wrap anchorx="page"/>
            </v:group>
          </w:pict>
        </mc:Fallback>
      </mc:AlternateContent>
    </w:r>
    <w:r w:rsidR="001B7B5C">
      <w:rPr>
        <w:noProof/>
      </w:rPr>
      <w:drawing>
        <wp:anchor distT="0" distB="0" distL="114300" distR="114300" simplePos="0" relativeHeight="251657216" behindDoc="0" locked="0" layoutInCell="1" allowOverlap="1" wp14:anchorId="585370E9" wp14:editId="4475A042">
          <wp:simplePos x="0" y="0"/>
          <wp:positionH relativeFrom="column">
            <wp:posOffset>329609</wp:posOffset>
          </wp:positionH>
          <wp:positionV relativeFrom="paragraph">
            <wp:posOffset>0</wp:posOffset>
          </wp:positionV>
          <wp:extent cx="5943600" cy="1319530"/>
          <wp:effectExtent l="0" t="0" r="0" b="5715"/>
          <wp:wrapThrough wrapText="bothSides">
            <wp:wrapPolygon edited="0">
              <wp:start x="0" y="0"/>
              <wp:lineTo x="0" y="21205"/>
              <wp:lineTo x="21531" y="21205"/>
              <wp:lineTo x="21531" y="0"/>
              <wp:lineTo x="0" y="0"/>
            </wp:wrapPolygon>
          </wp:wrapThrough>
          <wp:docPr id="17013738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137388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31953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45C7EB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679312" o:spid="_x0000_s1027" type="#_x0000_t75" style="position:absolute;left:0;text-align:left;margin-left:0;margin-top:0;width:468pt;height:468pt;z-index:-251656192;mso-position-horizontal:center;mso-position-horizontal-relative:margin;mso-position-vertical:center;mso-position-vertical-relative:margin" o:allowincell="f">
          <v:imagedata r:id="rId2" o:title="usecta_logo-removebg-preview" gain="19661f" blacklevel="22938f"/>
          <w10:wrap anchorx="margin" anchory="margin"/>
        </v:shape>
      </w:pict>
    </w: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A72A1"/>
    <w:multiLevelType w:val="multilevel"/>
    <w:tmpl w:val="A42E1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90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9F0"/>
    <w:rsid w:val="001B7B5C"/>
    <w:rsid w:val="004208D9"/>
    <w:rsid w:val="005A433E"/>
    <w:rsid w:val="005C19F0"/>
    <w:rsid w:val="006D3AA6"/>
    <w:rsid w:val="007A6861"/>
    <w:rsid w:val="008903FE"/>
    <w:rsid w:val="008F3968"/>
    <w:rsid w:val="00967CD8"/>
    <w:rsid w:val="00A529D6"/>
    <w:rsid w:val="00B45B4F"/>
    <w:rsid w:val="00D16D1A"/>
    <w:rsid w:val="00D7546D"/>
    <w:rsid w:val="00E53E9A"/>
    <w:rsid w:val="00EA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80A00"/>
  <w15:chartTrackingRefBased/>
  <w15:docId w15:val="{200C831A-89AA-4141-A637-8C6144187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B5C"/>
    <w:pPr>
      <w:spacing w:after="213" w:line="262" w:lineRule="auto"/>
      <w:ind w:left="10" w:right="659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7B5C"/>
    <w:pPr>
      <w:keepNext/>
      <w:keepLines/>
      <w:spacing w:before="360" w:after="80" w:line="278" w:lineRule="auto"/>
      <w:ind w:left="0" w:righ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B5C"/>
    <w:pPr>
      <w:keepNext/>
      <w:keepLines/>
      <w:spacing w:before="160" w:after="80" w:line="278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B5C"/>
    <w:pPr>
      <w:keepNext/>
      <w:keepLines/>
      <w:spacing w:before="160" w:after="80" w:line="278" w:lineRule="auto"/>
      <w:ind w:left="0" w:righ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B5C"/>
    <w:pPr>
      <w:keepNext/>
      <w:keepLines/>
      <w:spacing w:before="80" w:after="40" w:line="278" w:lineRule="auto"/>
      <w:ind w:left="0" w:righ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B5C"/>
    <w:pPr>
      <w:keepNext/>
      <w:keepLines/>
      <w:spacing w:before="80" w:after="40" w:line="278" w:lineRule="auto"/>
      <w:ind w:left="0" w:righ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B5C"/>
    <w:pPr>
      <w:keepNext/>
      <w:keepLines/>
      <w:spacing w:before="40" w:after="0" w:line="278" w:lineRule="auto"/>
      <w:ind w:left="0" w:righ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B5C"/>
    <w:pPr>
      <w:keepNext/>
      <w:keepLines/>
      <w:spacing w:before="40" w:after="0" w:line="278" w:lineRule="auto"/>
      <w:ind w:left="0" w:righ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B5C"/>
    <w:pPr>
      <w:keepNext/>
      <w:keepLines/>
      <w:spacing w:after="0" w:line="278" w:lineRule="auto"/>
      <w:ind w:left="0" w:righ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B5C"/>
    <w:pPr>
      <w:keepNext/>
      <w:keepLines/>
      <w:spacing w:after="0" w:line="278" w:lineRule="auto"/>
      <w:ind w:left="0" w:righ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B5C"/>
    <w:pPr>
      <w:spacing w:after="80" w:line="240" w:lineRule="auto"/>
      <w:ind w:left="0" w:righ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B5C"/>
    <w:pPr>
      <w:numPr>
        <w:ilvl w:val="1"/>
      </w:numPr>
      <w:spacing w:after="160" w:line="278" w:lineRule="auto"/>
      <w:ind w:left="10" w:right="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B5C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1B7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B5C"/>
    <w:pPr>
      <w:spacing w:after="160" w:line="278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1B7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B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7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B5C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B7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B5C"/>
    <w:rPr>
      <w:rFonts w:ascii="Calibri" w:eastAsia="Calibri" w:hAnsi="Calibri" w:cs="Calibri"/>
      <w:color w:val="000000"/>
      <w:sz w:val="22"/>
    </w:rPr>
  </w:style>
  <w:style w:type="paragraph" w:styleId="NoSpacing">
    <w:name w:val="No Spacing"/>
    <w:uiPriority w:val="1"/>
    <w:qFormat/>
    <w:rsid w:val="00967CD8"/>
    <w:pPr>
      <w:spacing w:after="0" w:line="240" w:lineRule="auto"/>
      <w:ind w:left="10" w:right="659" w:hanging="10"/>
      <w:jc w:val="both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D16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9F0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it\Desktop\Usecta\templates\bid%20document%20letter.do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bid document letter.dot.dotx</Template>
  <TotalTime>5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 Adeesha</dc:creator>
  <cp:keywords/>
  <dc:description/>
  <cp:lastModifiedBy>Pavith Adeesha</cp:lastModifiedBy>
  <cp:revision>1</cp:revision>
  <cp:lastPrinted>2026-07-18T02:47:00Z</cp:lastPrinted>
  <dcterms:created xsi:type="dcterms:W3CDTF">2026-10-07T04:49:00Z</dcterms:created>
  <dcterms:modified xsi:type="dcterms:W3CDTF">2026-10-07T04:54:00Z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58b274fd-d551-405d-a92c-e782a092b154</vt:lpwstr>
  </property>
</Properties>
</file>