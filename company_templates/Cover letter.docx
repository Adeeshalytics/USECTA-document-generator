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3540F" w14:textId="77777777" w:rsidR="001B7B5C" w:rsidRDefault="001B7B5C" w:rsidP="001B7B5C">
      <w:pPr>
        <w:ind w:left="270" w:right="-270"/>
        <w:rPr>
          <w:rFonts w:ascii="Times New Roman" w:hAnsi="Times New Roman" w:cs="Times New Roman"/>
        </w:rPr>
      </w:pPr>
    </w:p>
    <w:p w14:paraId="0C5CB126" w14:textId="77777777" w:rsidR="001D63FD" w:rsidRPr="001D63FD" w:rsidRDefault="001D63FD" w:rsidP="001D63FD">
      <w:pPr>
        <w:pStyle w:val="NoSpacing"/>
        <w:ind w:firstLine="250"/>
        <w:rPr>
          <w:rFonts w:asciiTheme="minorHAnsi" w:hAnsiTheme="minorHAnsi" w:cstheme="minorHAnsi"/>
        </w:rPr>
      </w:pPr>
      <w:r w:rsidRPr="001D63FD">
        <w:rPr>
          <w:rFonts w:asciiTheme="minorHAnsi" w:hAnsiTheme="minorHAnsi" w:cstheme="minorHAnsi"/>
        </w:rPr>
        <w:t>{{ document_date }}</w:t>
      </w:r>
    </w:p>
    <w:p w14:paraId="5B04AF48" w14:textId="77777777" w:rsidR="001D63FD" w:rsidRDefault="001D63FD" w:rsidP="00967CD8">
      <w:pPr>
        <w:pStyle w:val="NoSpacing"/>
        <w:ind w:firstLine="250"/>
      </w:pPr>
    </w:p>
    <w:p w14:paraId="5DC54B00" w14:textId="77777777" w:rsidR="00967CD8" w:rsidRDefault="00967CD8" w:rsidP="00967CD8">
      <w:pPr>
        <w:pStyle w:val="NoSpacing"/>
        <w:ind w:firstLine="250"/>
      </w:pPr>
      <w:r>
        <w:t xml:space="preserve">Chairman- Procurement Committee </w:t>
      </w:r>
    </w:p>
    <w:p w14:paraId="74DB23C7" w14:textId="77777777" w:rsidR="00967CD8" w:rsidRDefault="00967CD8" w:rsidP="00967CD8">
      <w:pPr>
        <w:pStyle w:val="NoSpacing"/>
        <w:ind w:firstLine="250"/>
      </w:pPr>
      <w:r>
        <w:t>State Pharmaceutical Manufacturing Corporation</w:t>
      </w:r>
    </w:p>
    <w:p w14:paraId="15F86EE6" w14:textId="77777777" w:rsidR="00967CD8" w:rsidRDefault="00967CD8" w:rsidP="00967CD8">
      <w:pPr>
        <w:pStyle w:val="NoSpacing"/>
        <w:ind w:firstLine="250"/>
      </w:pPr>
      <w:r>
        <w:t>No.11, Sir John Kotelawala Mawatha</w:t>
      </w:r>
    </w:p>
    <w:p w14:paraId="76C32CB7" w14:textId="77777777" w:rsidR="00E53E9A" w:rsidRDefault="00967CD8" w:rsidP="00E53E9A">
      <w:pPr>
        <w:pStyle w:val="NoSpacing"/>
        <w:ind w:firstLine="250"/>
      </w:pPr>
      <w:r>
        <w:t>Kan</w:t>
      </w:r>
      <w:r w:rsidR="007A6861">
        <w:t>d</w:t>
      </w:r>
      <w:r>
        <w:t>awala Estate, Ratmalana, Sri Lanka</w:t>
      </w:r>
    </w:p>
    <w:p w14:paraId="38976D67" w14:textId="77777777" w:rsidR="00E53E9A" w:rsidRDefault="00E53E9A" w:rsidP="00E53E9A">
      <w:pPr>
        <w:pStyle w:val="NoSpacing"/>
        <w:ind w:firstLine="250"/>
      </w:pPr>
    </w:p>
    <w:p w14:paraId="244CEB40" w14:textId="77777777" w:rsidR="00E53E9A" w:rsidRDefault="00E53E9A" w:rsidP="00E53E9A">
      <w:pPr>
        <w:pStyle w:val="NoSpacing"/>
        <w:ind w:firstLine="250"/>
      </w:pPr>
      <w:r>
        <w:t>Dear Sir,</w:t>
      </w:r>
    </w:p>
    <w:p w14:paraId="35E9C021" w14:textId="77777777" w:rsidR="00E53E9A" w:rsidRDefault="00E53E9A" w:rsidP="00E53E9A">
      <w:pPr>
        <w:pStyle w:val="NoSpacing"/>
        <w:ind w:firstLine="250"/>
      </w:pPr>
    </w:p>
    <w:p w14:paraId="637C8F92" w14:textId="77777777" w:rsidR="001D63FD" w:rsidRPr="001D63FD" w:rsidRDefault="00E53E9A" w:rsidP="001D63FD">
      <w:pPr>
        <w:pStyle w:val="NoSpacing"/>
        <w:ind w:right="-720" w:firstLine="250"/>
        <w:rPr>
          <w:b/>
          <w:bCs/>
        </w:rPr>
      </w:pPr>
      <w:r w:rsidRPr="00E53E9A">
        <w:rPr>
          <w:b/>
          <w:bCs/>
        </w:rPr>
        <w:t xml:space="preserve">Tender Submission – Tender No. </w:t>
      </w:r>
      <w:r w:rsidR="001D63FD" w:rsidRPr="001D63FD">
        <w:rPr>
          <w:b/>
          <w:bCs/>
        </w:rPr>
        <w:t xml:space="preserve">{{ bid_reference }} –</w:t>
      </w:r>
      <w:r w:rsidRPr="00E53E9A">
        <w:rPr>
          <w:b/>
          <w:bCs/>
        </w:rPr>
        <w:t xml:space="preserve"> Item No. </w:t>
      </w:r>
      <w:r w:rsidR="001D63FD" w:rsidRPr="001D63FD">
        <w:rPr>
          <w:b/>
          <w:bCs/>
        </w:rPr>
        <w:t>{{ item_number }}</w:t>
      </w:r>
      <w:r w:rsidRPr="00E53E9A">
        <w:rPr>
          <w:b/>
          <w:bCs/>
        </w:rPr>
        <w:t xml:space="preserve"> – </w:t>
      </w:r>
      <w:r w:rsidR="001D63FD" w:rsidRPr="001D63FD">
        <w:rPr>
          <w:b/>
          <w:bCs/>
        </w:rPr>
        <w:t>{{ item_description }}</w:t>
      </w:r>
    </w:p>
    <w:p w14:paraId="3C9CCF39" w14:textId="77777777" w:rsidR="00E53E9A" w:rsidRDefault="00E53E9A" w:rsidP="001D63FD">
      <w:pPr>
        <w:pStyle w:val="NoSpacing"/>
        <w:ind w:right="-720" w:firstLine="250"/>
      </w:pPr>
    </w:p>
    <w:p w14:paraId="66C688DC" w14:textId="77777777" w:rsidR="00E53E9A" w:rsidRDefault="00E53E9A" w:rsidP="001D63FD">
      <w:pPr>
        <w:pStyle w:val="NoSpacing"/>
        <w:ind w:left="260" w:right="-450" w:firstLine="0"/>
      </w:pPr>
      <w:r w:rsidRPr="00E53E9A">
        <w:t xml:space="preserve">We, USECTA (Pvt) Ltd., acting as the authorized local agent for </w:t>
      </w:r>
      <w:r w:rsidR="001D63FD" w:rsidRPr="001D63FD">
        <w:t>{{ supplier_name }}</w:t>
      </w:r>
      <w:r w:rsidRPr="00E53E9A">
        <w:t>, are pleased to submit our bid for the supply of the above item of the above-mentioned tender.</w:t>
      </w:r>
    </w:p>
    <w:p w14:paraId="697D40E0" w14:textId="77777777" w:rsidR="00E53E9A" w:rsidRPr="00E53E9A" w:rsidRDefault="00E53E9A" w:rsidP="00E53E9A">
      <w:pPr>
        <w:pStyle w:val="NoSpacing"/>
        <w:ind w:firstLine="250"/>
      </w:pPr>
    </w:p>
    <w:p w14:paraId="052ED33B" w14:textId="77777777" w:rsidR="00E53E9A" w:rsidRDefault="00E53E9A" w:rsidP="00E53E9A">
      <w:pPr>
        <w:pStyle w:val="NoSpacing"/>
        <w:ind w:left="260" w:right="-450" w:firstLine="0"/>
      </w:pPr>
      <w:r w:rsidRPr="00E53E9A">
        <w:t>As per the tender requirements, we hereby enclose the following documents for your kind consideration:</w:t>
      </w:r>
    </w:p>
    <w:p w14:paraId="706A2997" w14:textId="77777777" w:rsidR="00E53E9A" w:rsidRPr="00E53E9A" w:rsidRDefault="00E53E9A" w:rsidP="00E53E9A">
      <w:pPr>
        <w:pStyle w:val="NoSpacing"/>
        <w:ind w:firstLine="250"/>
      </w:pPr>
    </w:p>
    <w:p w14:paraId="33CA77AC" w14:textId="77777777" w:rsidR="00E53E9A" w:rsidRPr="00E53E9A" w:rsidRDefault="00E53E9A" w:rsidP="00E53E9A">
      <w:pPr>
        <w:pStyle w:val="NoSpacing"/>
        <w:numPr>
          <w:ilvl w:val="0"/>
          <w:numId w:val="1"/>
        </w:numPr>
      </w:pPr>
      <w:r w:rsidRPr="00E53E9A">
        <w:t>Duly filled and signed Bid Form</w:t>
      </w:r>
    </w:p>
    <w:p w14:paraId="795DD806" w14:textId="77777777" w:rsidR="00E53E9A" w:rsidRPr="00E53E9A" w:rsidRDefault="00E53E9A" w:rsidP="00E53E9A">
      <w:pPr>
        <w:pStyle w:val="NoSpacing"/>
        <w:numPr>
          <w:ilvl w:val="0"/>
          <w:numId w:val="1"/>
        </w:numPr>
      </w:pPr>
      <w:r w:rsidRPr="00E53E9A">
        <w:t>Statement of Compliance</w:t>
      </w:r>
    </w:p>
    <w:p w14:paraId="20355684" w14:textId="77777777" w:rsidR="00E53E9A" w:rsidRPr="00E53E9A" w:rsidRDefault="00E53E9A" w:rsidP="00E53E9A">
      <w:pPr>
        <w:pStyle w:val="NoSpacing"/>
        <w:numPr>
          <w:ilvl w:val="0"/>
          <w:numId w:val="1"/>
        </w:numPr>
      </w:pPr>
      <w:r w:rsidRPr="00E53E9A">
        <w:t>Authorization Letter from the Supplier</w:t>
      </w:r>
    </w:p>
    <w:p w14:paraId="3944D501" w14:textId="77777777" w:rsidR="00E53E9A" w:rsidRPr="00E53E9A" w:rsidRDefault="00E53E9A" w:rsidP="00E53E9A">
      <w:pPr>
        <w:pStyle w:val="NoSpacing"/>
        <w:numPr>
          <w:ilvl w:val="0"/>
          <w:numId w:val="1"/>
        </w:numPr>
      </w:pPr>
      <w:r w:rsidRPr="00E53E9A">
        <w:t>Manufacturer Authorization</w:t>
      </w:r>
    </w:p>
    <w:p w14:paraId="20AC530B" w14:textId="77777777" w:rsidR="00E53E9A" w:rsidRPr="00E53E9A" w:rsidRDefault="00E53E9A" w:rsidP="00E53E9A">
      <w:pPr>
        <w:pStyle w:val="NoSpacing"/>
        <w:numPr>
          <w:ilvl w:val="0"/>
          <w:numId w:val="1"/>
        </w:numPr>
      </w:pPr>
      <w:r w:rsidRPr="00E53E9A">
        <w:t>Bid Security</w:t>
      </w:r>
    </w:p>
    <w:p w14:paraId="0DFA9202" w14:textId="77777777" w:rsidR="00E53E9A" w:rsidRPr="00E53E9A" w:rsidRDefault="00E53E9A" w:rsidP="00E53E9A">
      <w:pPr>
        <w:pStyle w:val="NoSpacing"/>
        <w:numPr>
          <w:ilvl w:val="0"/>
          <w:numId w:val="1"/>
        </w:numPr>
      </w:pPr>
      <w:r w:rsidRPr="00E53E9A">
        <w:t>Letter of Authorization</w:t>
      </w:r>
    </w:p>
    <w:p w14:paraId="60C0155D" w14:textId="77777777" w:rsidR="00E53E9A" w:rsidRPr="00E53E9A" w:rsidRDefault="00E53E9A" w:rsidP="00E53E9A">
      <w:pPr>
        <w:pStyle w:val="NoSpacing"/>
        <w:numPr>
          <w:ilvl w:val="0"/>
          <w:numId w:val="1"/>
        </w:numPr>
      </w:pPr>
      <w:r w:rsidRPr="00E53E9A">
        <w:t>Original Certificate of Analysis for the sample batch</w:t>
      </w:r>
    </w:p>
    <w:p w14:paraId="44008B4B" w14:textId="77777777" w:rsidR="00E53E9A" w:rsidRPr="00E53E9A" w:rsidRDefault="00E53E9A" w:rsidP="00E53E9A">
      <w:pPr>
        <w:pStyle w:val="NoSpacing"/>
        <w:numPr>
          <w:ilvl w:val="0"/>
          <w:numId w:val="1"/>
        </w:numPr>
      </w:pPr>
      <w:r w:rsidRPr="00E53E9A">
        <w:t>Supplier Approval Questionnaire</w:t>
      </w:r>
    </w:p>
    <w:p w14:paraId="63EC9569" w14:textId="77777777" w:rsidR="00E53E9A" w:rsidRPr="00E53E9A" w:rsidRDefault="00E53E9A" w:rsidP="00E53E9A">
      <w:pPr>
        <w:pStyle w:val="NoSpacing"/>
        <w:numPr>
          <w:ilvl w:val="0"/>
          <w:numId w:val="1"/>
        </w:numPr>
      </w:pPr>
      <w:r w:rsidRPr="00E53E9A">
        <w:t>Two properly labeled sample packs (submitted separately as per the guidelines)</w:t>
      </w:r>
    </w:p>
    <w:p w14:paraId="062CBCD5" w14:textId="77777777" w:rsidR="00E53E9A" w:rsidRDefault="00E53E9A" w:rsidP="00E53E9A">
      <w:pPr>
        <w:pStyle w:val="NoSpacing"/>
        <w:numPr>
          <w:ilvl w:val="0"/>
          <w:numId w:val="1"/>
        </w:numPr>
      </w:pPr>
      <w:r w:rsidRPr="00E53E9A">
        <w:t>Any other documents requested under the Bid Data Sheet</w:t>
      </w:r>
    </w:p>
    <w:p w14:paraId="7D54E921" w14:textId="77777777" w:rsidR="00E53E9A" w:rsidRPr="00E53E9A" w:rsidRDefault="00E53E9A" w:rsidP="00E53E9A">
      <w:pPr>
        <w:pStyle w:val="NoSpacing"/>
        <w:ind w:left="720" w:firstLine="0"/>
      </w:pPr>
    </w:p>
    <w:p w14:paraId="3D808835" w14:textId="77777777" w:rsidR="00E53E9A" w:rsidRPr="00E53E9A" w:rsidRDefault="00E53E9A" w:rsidP="007A6861">
      <w:pPr>
        <w:pStyle w:val="NoSpacing"/>
        <w:ind w:left="260" w:right="-540" w:firstLine="0"/>
      </w:pPr>
      <w:r w:rsidRPr="00E53E9A">
        <w:t>We confirm our full compliance with all technical and contractual requirements of the bid, including shelf-life conditions, packaging, delivery terms, and payment by L/C. We assure you that all information submitted is accurate and complete.</w:t>
      </w:r>
      <w:r w:rsidR="007A6861">
        <w:t xml:space="preserve"> </w:t>
      </w:r>
      <w:r w:rsidRPr="00E53E9A">
        <w:t>Should you require any further clarification, please do not hesitate to contact us.</w:t>
      </w:r>
    </w:p>
    <w:p w14:paraId="06F61E6B" w14:textId="77777777" w:rsidR="007A6861" w:rsidRDefault="007A6861" w:rsidP="00E53E9A">
      <w:pPr>
        <w:pStyle w:val="NoSpacing"/>
        <w:ind w:firstLine="250"/>
      </w:pPr>
    </w:p>
    <w:p w14:paraId="2AF99516" w14:textId="77777777" w:rsidR="00E53E9A" w:rsidRPr="00E53E9A" w:rsidRDefault="00E53E9A" w:rsidP="00E53E9A">
      <w:pPr>
        <w:pStyle w:val="NoSpacing"/>
        <w:ind w:firstLine="250"/>
      </w:pPr>
      <w:r w:rsidRPr="00E53E9A">
        <w:t>Thank you for your kind attention.</w:t>
      </w:r>
    </w:p>
    <w:p w14:paraId="43D938E5" w14:textId="77777777" w:rsidR="00E53E9A" w:rsidRDefault="00E53E9A" w:rsidP="00E53E9A">
      <w:pPr>
        <w:pStyle w:val="NoSpacing"/>
        <w:ind w:firstLine="250"/>
      </w:pPr>
      <w:r w:rsidRPr="00E53E9A">
        <w:t>Yours faithfully,</w:t>
      </w:r>
    </w:p>
    <w:p w14:paraId="7F68831A" w14:textId="77777777" w:rsidR="007A6861" w:rsidRDefault="007A6861" w:rsidP="00E53E9A">
      <w:pPr>
        <w:pStyle w:val="NoSpacing"/>
        <w:ind w:firstLine="250"/>
      </w:pPr>
    </w:p>
    <w:p w14:paraId="677A7B72" w14:textId="77777777" w:rsidR="007A6861" w:rsidRDefault="007A6861" w:rsidP="00E53E9A">
      <w:pPr>
        <w:pStyle w:val="NoSpacing"/>
        <w:ind w:firstLine="250"/>
      </w:pPr>
    </w:p>
    <w:p w14:paraId="60DEC01E" w14:textId="77777777" w:rsidR="007A6861" w:rsidRDefault="007A6861" w:rsidP="00E53E9A">
      <w:pPr>
        <w:pStyle w:val="NoSpacing"/>
        <w:ind w:firstLine="250"/>
      </w:pPr>
    </w:p>
    <w:p w14:paraId="5C7D3AD4" w14:textId="77777777" w:rsidR="007A6861" w:rsidRDefault="007A6861" w:rsidP="00E53E9A">
      <w:pPr>
        <w:pStyle w:val="NoSpacing"/>
        <w:ind w:firstLine="250"/>
      </w:pPr>
      <w:r>
        <w:t>Adeesha M.G.P</w:t>
      </w:r>
    </w:p>
    <w:p w14:paraId="4B46C17D" w14:textId="77777777" w:rsidR="007A6861" w:rsidRDefault="007A6861" w:rsidP="00E53E9A">
      <w:pPr>
        <w:pStyle w:val="NoSpacing"/>
        <w:ind w:firstLine="250"/>
      </w:pPr>
      <w:r>
        <w:t>Managing Director</w:t>
      </w:r>
    </w:p>
    <w:p w14:paraId="7479B684" w14:textId="77777777" w:rsidR="007A6861" w:rsidRPr="00E53E9A" w:rsidRDefault="007A6861" w:rsidP="00E53E9A">
      <w:pPr>
        <w:pStyle w:val="NoSpacing"/>
        <w:ind w:firstLine="250"/>
      </w:pPr>
      <w:r>
        <w:t>USECTA (Pvt) Ltd</w:t>
      </w:r>
    </w:p>
    <w:p w14:paraId="7C5BEB8C" w14:textId="77777777" w:rsidR="00E53E9A" w:rsidRDefault="00E53E9A" w:rsidP="00E53E9A">
      <w:pPr>
        <w:pStyle w:val="NoSpacing"/>
        <w:ind w:firstLine="250"/>
      </w:pPr>
    </w:p>
    <w:sectPr w:rsidR="00E53E9A" w:rsidSect="001B7B5C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0A8E4" w14:textId="77777777" w:rsidR="00FF7388" w:rsidRDefault="00FF7388">
      <w:pPr>
        <w:spacing w:after="0" w:line="240" w:lineRule="auto"/>
      </w:pPr>
      <w:r>
        <w:separator/>
      </w:r>
    </w:p>
  </w:endnote>
  <w:endnote w:type="continuationSeparator" w:id="0">
    <w:p w14:paraId="3CFF1A6A" w14:textId="77777777" w:rsidR="00FF7388" w:rsidRDefault="00FF7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BE789" w14:textId="77777777" w:rsidR="001B7B5C" w:rsidRPr="00A808F0" w:rsidRDefault="001B7B5C">
    <w:pPr>
      <w:pStyle w:val="Footer"/>
      <w:rPr>
        <w:rFonts w:ascii="Times New Roman" w:hAnsi="Times New Roman" w:cs="Times New Roman"/>
        <w:sz w:val="18"/>
        <w:szCs w:val="18"/>
      </w:rPr>
    </w:pPr>
    <w:r w:rsidRPr="00A808F0">
      <w:rPr>
        <w:rFonts w:ascii="Times New Roman" w:hAnsi="Times New Roman" w:cs="Times New Roman"/>
        <w:sz w:val="18"/>
        <w:szCs w:val="18"/>
      </w:rPr>
      <w:t xml:space="preserve">     Usecta Confidential</w:t>
    </w:r>
  </w:p>
  <w:p w14:paraId="143E5C59" w14:textId="77777777" w:rsidR="001B7B5C" w:rsidRPr="00A808F0" w:rsidRDefault="001B7B5C" w:rsidP="000D4481">
    <w:pPr>
      <w:pStyle w:val="Footer"/>
      <w:rPr>
        <w:rFonts w:ascii="Times New Roman" w:hAnsi="Times New Roman" w:cs="Times New Roman"/>
        <w:sz w:val="18"/>
        <w:szCs w:val="18"/>
      </w:rPr>
    </w:pPr>
    <w:r w:rsidRPr="00A808F0">
      <w:rPr>
        <w:rFonts w:ascii="Times New Roman" w:hAnsi="Times New Roman" w:cs="Times New Roman"/>
        <w:sz w:val="18"/>
        <w:szCs w:val="18"/>
      </w:rPr>
      <w:t xml:space="preserve">     Agency Agreement</w:t>
    </w:r>
    <w:r w:rsidRPr="00A808F0">
      <w:rPr>
        <w:rFonts w:ascii="Times New Roman" w:hAnsi="Times New Roman" w:cs="Times New Roman"/>
        <w:sz w:val="18"/>
        <w:szCs w:val="18"/>
      </w:rPr>
      <w:tab/>
      <w:t xml:space="preserve">                                                                                                                                 </w:t>
    </w:r>
    <w:r>
      <w:rPr>
        <w:rFonts w:ascii="Times New Roman" w:hAnsi="Times New Roman" w:cs="Times New Roman"/>
        <w:sz w:val="18"/>
        <w:szCs w:val="18"/>
      </w:rPr>
      <w:t xml:space="preserve">                   </w:t>
    </w:r>
    <w:r w:rsidRPr="00A808F0">
      <w:rPr>
        <w:rFonts w:ascii="Times New Roman" w:hAnsi="Times New Roman" w:cs="Times New Roman"/>
        <w:sz w:val="18"/>
        <w:szCs w:val="18"/>
      </w:rPr>
      <w:fldChar w:fldCharType="begin"/>
    </w:r>
    <w:r w:rsidRPr="00A808F0">
      <w:rPr>
        <w:rFonts w:ascii="Times New Roman" w:hAnsi="Times New Roman" w:cs="Times New Roman"/>
        <w:sz w:val="18"/>
        <w:szCs w:val="18"/>
      </w:rPr>
      <w:instrText xml:space="preserve"> PAGE   \* MERGEFORMAT </w:instrText>
    </w:r>
    <w:r w:rsidRPr="00A808F0">
      <w:rPr>
        <w:rFonts w:ascii="Times New Roman" w:hAnsi="Times New Roman" w:cs="Times New Roman"/>
        <w:sz w:val="18"/>
        <w:szCs w:val="18"/>
      </w:rPr>
      <w:fldChar w:fldCharType="separate"/>
    </w:r>
    <w:r w:rsidRPr="00A808F0">
      <w:rPr>
        <w:rFonts w:ascii="Times New Roman" w:hAnsi="Times New Roman" w:cs="Times New Roman"/>
        <w:sz w:val="18"/>
        <w:szCs w:val="18"/>
      </w:rPr>
      <w:t>1</w:t>
    </w:r>
    <w:r w:rsidRPr="00A808F0">
      <w:rPr>
        <w:rFonts w:ascii="Times New Roman" w:hAnsi="Times New Roman" w:cs="Times New Roman"/>
        <w:noProof/>
        <w:sz w:val="18"/>
        <w:szCs w:val="18"/>
      </w:rPr>
      <w:fldChar w:fldCharType="end"/>
    </w:r>
    <w:r w:rsidRPr="00A808F0">
      <w:rPr>
        <w:rFonts w:ascii="Times New Roman" w:hAnsi="Times New Roman" w:cs="Times New Roman"/>
        <w:noProof/>
        <w:sz w:val="18"/>
        <w:szCs w:val="18"/>
      </w:rPr>
      <w:t xml:space="preserve"> of 5</w:t>
    </w:r>
  </w:p>
  <w:p w14:paraId="37697330" w14:textId="77777777" w:rsidR="001B7B5C" w:rsidRPr="00A808F0" w:rsidRDefault="001B7B5C" w:rsidP="00020432">
    <w:pPr>
      <w:pStyle w:val="Footer"/>
      <w:tabs>
        <w:tab w:val="clear" w:pos="4680"/>
        <w:tab w:val="clear" w:pos="9360"/>
        <w:tab w:val="left" w:pos="2512"/>
      </w:tabs>
      <w:rPr>
        <w:sz w:val="18"/>
        <w:szCs w:val="18"/>
      </w:rPr>
    </w:pPr>
    <w:r w:rsidRPr="00A808F0">
      <w:rPr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61638" w14:textId="77777777" w:rsidR="00FF7388" w:rsidRDefault="00FF7388">
      <w:pPr>
        <w:spacing w:after="0" w:line="240" w:lineRule="auto"/>
      </w:pPr>
      <w:r>
        <w:separator/>
      </w:r>
    </w:p>
  </w:footnote>
  <w:footnote w:type="continuationSeparator" w:id="0">
    <w:p w14:paraId="21B1F023" w14:textId="77777777" w:rsidR="00FF7388" w:rsidRDefault="00FF73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96C4" w14:textId="77777777" w:rsidR="001B7B5C" w:rsidRDefault="00000000">
    <w:pPr>
      <w:pStyle w:val="Header"/>
    </w:pPr>
    <w:r>
      <w:rPr>
        <w:noProof/>
      </w:rPr>
      <w:pict w14:anchorId="5DCA17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679313" o:spid="_x0000_s1025" type="#_x0000_t75" style="position:absolute;left:0;text-align:left;margin-left:0;margin-top:0;width:468pt;height:468pt;z-index:-251658240;mso-position-horizontal:center;mso-position-horizontal-relative:margin;mso-position-vertical:center;mso-position-vertical-relative:margin" o:allowincell="f">
          <v:imagedata r:id="rId1" o:title="usecta_logo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85775" w14:textId="77777777" w:rsidR="001B7B5C" w:rsidRDefault="001B7B5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60A17A54" wp14:editId="2DDEC068">
              <wp:simplePos x="0" y="0"/>
              <wp:positionH relativeFrom="page">
                <wp:posOffset>0</wp:posOffset>
              </wp:positionH>
              <wp:positionV relativeFrom="paragraph">
                <wp:posOffset>-460848</wp:posOffset>
              </wp:positionV>
              <wp:extent cx="560705" cy="10692765"/>
              <wp:effectExtent l="0" t="0" r="0" b="0"/>
              <wp:wrapNone/>
              <wp:docPr id="204711886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10692765"/>
                        <a:chOff x="0" y="0"/>
                        <a:chExt cx="560705" cy="10693272"/>
                      </a:xfrm>
                    </wpg:grpSpPr>
                    <wps:wsp>
                      <wps:cNvPr id="529948065" name="Shape 89"/>
                      <wps:cNvSpPr/>
                      <wps:spPr>
                        <a:xfrm>
                          <a:off x="0" y="0"/>
                          <a:ext cx="560070" cy="67311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070" h="6731127">
                              <a:moveTo>
                                <a:pt x="0" y="0"/>
                              </a:moveTo>
                              <a:lnTo>
                                <a:pt x="560070" y="0"/>
                              </a:lnTo>
                              <a:lnTo>
                                <a:pt x="560070" y="6731127"/>
                              </a:lnTo>
                              <a:lnTo>
                                <a:pt x="0" y="65445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949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17011217" name="Shape 90"/>
                      <wps:cNvSpPr/>
                      <wps:spPr>
                        <a:xfrm>
                          <a:off x="0" y="6617165"/>
                          <a:ext cx="401612" cy="40761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1612" h="4076106">
                              <a:moveTo>
                                <a:pt x="0" y="0"/>
                              </a:moveTo>
                              <a:lnTo>
                                <a:pt x="401612" y="133647"/>
                              </a:lnTo>
                              <a:lnTo>
                                <a:pt x="401612" y="4076106"/>
                              </a:lnTo>
                              <a:lnTo>
                                <a:pt x="0" y="40761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1A84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71123416" name="Shape 93"/>
                      <wps:cNvSpPr/>
                      <wps:spPr>
                        <a:xfrm>
                          <a:off x="0" y="0"/>
                          <a:ext cx="560705" cy="67311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705" h="6731127">
                              <a:moveTo>
                                <a:pt x="0" y="0"/>
                              </a:moveTo>
                              <a:lnTo>
                                <a:pt x="560705" y="0"/>
                              </a:lnTo>
                              <a:lnTo>
                                <a:pt x="560705" y="6731127"/>
                              </a:lnTo>
                              <a:lnTo>
                                <a:pt x="0" y="65443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949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67492722" name="Shape 94"/>
                      <wps:cNvSpPr/>
                      <wps:spPr>
                        <a:xfrm>
                          <a:off x="0" y="6616954"/>
                          <a:ext cx="402247" cy="40763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2247" h="4076318">
                              <a:moveTo>
                                <a:pt x="0" y="0"/>
                              </a:moveTo>
                              <a:lnTo>
                                <a:pt x="402247" y="133859"/>
                              </a:lnTo>
                              <a:lnTo>
                                <a:pt x="402247" y="4076318"/>
                              </a:lnTo>
                              <a:lnTo>
                                <a:pt x="0" y="4076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1A84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AC4399" id="Group 1" o:spid="_x0000_s1026" style="position:absolute;margin-left:0;margin-top:-36.3pt;width:44.15pt;height:841.95pt;z-index:251656192;mso-position-horizontal-relative:page" coordsize="5607,106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">
              <v:shape id="Shape 89" o:spid="_x0000_s1027" style="position:absolute;width:5600;height:67311;visibility:visible;mso-wrap-style:square;v-text-anchor:top" coordsize="560070,6731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" path="m,l560070,r,6731127l,6544522,,xe" fillcolor="#09498b" stroked="f" strokeweight="0">
                <v:stroke miterlimit="83231f" joinstyle="miter"/>
                <v:path arrowok="t" textboxrect="0,0,560070,6731127"/>
              </v:shape>
              <v:shape id="Shape 90" o:spid="_x0000_s1028" style="position:absolute;top:66171;width:4016;height:40761;visibility:visible;mso-wrap-style:square;v-text-anchor:top" coordsize="401612,4076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" path="m,l401612,133647r,3942459l,4076106,,xe" fillcolor="#41a848" stroked="f" strokeweight="0">
                <v:stroke miterlimit="83231f" joinstyle="miter"/>
                <v:path arrowok="t" textboxrect="0,0,401612,4076106"/>
              </v:shape>
              <v:shape id="Shape 93" o:spid="_x0000_s1029" style="position:absolute;width:5607;height:67311;visibility:visible;mso-wrap-style:square;v-text-anchor:top" coordsize="560705,6731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" path="m,l560705,r,6731127l,6544310,,xe" fillcolor="#09498b" stroked="f" strokeweight="0">
                <v:stroke miterlimit="83231f" joinstyle="miter"/>
                <v:path arrowok="t" textboxrect="0,0,560705,6731127"/>
              </v:shape>
              <v:shape id="Shape 94" o:spid="_x0000_s1030" style="position:absolute;top:66169;width:4022;height:40763;visibility:visible;mso-wrap-style:square;v-text-anchor:top" coordsize="402247,4076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" path="m,l402247,133859r,3942459l,4076318,,xe" fillcolor="#41a848" stroked="f" strokeweight="0">
                <v:stroke miterlimit="83231f" joinstyle="miter"/>
                <v:path arrowok="t" textboxrect="0,0,402247,4076318"/>
              </v:shape>
              <w10:wrap anchorx="page"/>
            </v:group>
          </w:pict>
        </mc:Fallback>
      </mc:AlternateContent>
    </w:r>
    <w:r w:rsidR="00000000">
      <w:rPr>
        <w:noProof/>
      </w:rPr>
      <w:pict w14:anchorId="550772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679314" o:spid="_x0000_s1026" type="#_x0000_t75" style="position:absolute;left:0;text-align:left;margin-left:0;margin-top:0;width:468pt;height:468pt;z-index:-251657216;mso-position-horizontal:center;mso-position-horizontal-relative:margin;mso-position-vertical:center;mso-position-vertical-relative:margin" o:allowincell="f">
          <v:imagedata r:id="rId1" o:title="usecta_logo-removebg-previ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C653B" w14:textId="77777777" w:rsidR="001B7B5C" w:rsidRDefault="001B7B5C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585370E9" wp14:editId="4475A042">
          <wp:simplePos x="0" y="0"/>
          <wp:positionH relativeFrom="column">
            <wp:posOffset>329609</wp:posOffset>
          </wp:positionH>
          <wp:positionV relativeFrom="paragraph">
            <wp:posOffset>0</wp:posOffset>
          </wp:positionV>
          <wp:extent cx="5943600" cy="1319530"/>
          <wp:effectExtent l="0" t="0" r="0" b="5715"/>
          <wp:wrapThrough wrapText="bothSides">
            <wp:wrapPolygon edited="0">
              <wp:start x="0" y="0"/>
              <wp:lineTo x="0" y="21205"/>
              <wp:lineTo x="21531" y="21205"/>
              <wp:lineTo x="21531" y="0"/>
              <wp:lineTo x="0" y="0"/>
            </wp:wrapPolygon>
          </wp:wrapThrough>
          <wp:docPr id="170137388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137388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31953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45C7EB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679312" o:spid="_x0000_s1027" type="#_x0000_t75" style="position:absolute;left:0;text-align:left;margin-left:0;margin-top:0;width:468pt;height:468pt;z-index:-251656192;mso-position-horizontal:center;mso-position-horizontal-relative:margin;mso-position-vertical:center;mso-position-vertical-relative:margin" o:allowincell="f">
          <v:imagedata r:id="rId2" o:title="usecta_logo-removebg-preview" gain="19661f" blacklevel="22938f"/>
          <w10:wrap anchorx="margin" anchory="margin"/>
        </v:shape>
      </w:pict>
    </w: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75138E0" wp14:editId="21FFA326">
              <wp:simplePos x="0" y="0"/>
              <wp:positionH relativeFrom="page">
                <wp:posOffset>12700</wp:posOffset>
              </wp:positionH>
              <wp:positionV relativeFrom="paragraph">
                <wp:posOffset>-457200</wp:posOffset>
              </wp:positionV>
              <wp:extent cx="560705" cy="10692765"/>
              <wp:effectExtent l="0" t="0" r="0" b="0"/>
              <wp:wrapNone/>
              <wp:docPr id="1132709893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10692765"/>
                        <a:chOff x="0" y="0"/>
                        <a:chExt cx="560705" cy="10693272"/>
                      </a:xfrm>
                    </wpg:grpSpPr>
                    <wps:wsp>
                      <wps:cNvPr id="1520006563" name="Shape 89"/>
                      <wps:cNvSpPr/>
                      <wps:spPr>
                        <a:xfrm>
                          <a:off x="0" y="0"/>
                          <a:ext cx="560070" cy="67311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070" h="6731127">
                              <a:moveTo>
                                <a:pt x="0" y="0"/>
                              </a:moveTo>
                              <a:lnTo>
                                <a:pt x="560070" y="0"/>
                              </a:lnTo>
                              <a:lnTo>
                                <a:pt x="560070" y="6731127"/>
                              </a:lnTo>
                              <a:lnTo>
                                <a:pt x="0" y="65445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949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7341608" name="Shape 90"/>
                      <wps:cNvSpPr/>
                      <wps:spPr>
                        <a:xfrm>
                          <a:off x="0" y="6617165"/>
                          <a:ext cx="401612" cy="407610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1612" h="4076106">
                              <a:moveTo>
                                <a:pt x="0" y="0"/>
                              </a:moveTo>
                              <a:lnTo>
                                <a:pt x="401612" y="133647"/>
                              </a:lnTo>
                              <a:lnTo>
                                <a:pt x="401612" y="4076106"/>
                              </a:lnTo>
                              <a:lnTo>
                                <a:pt x="0" y="407610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1A84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0837009" name="Shape 93"/>
                      <wps:cNvSpPr/>
                      <wps:spPr>
                        <a:xfrm>
                          <a:off x="0" y="0"/>
                          <a:ext cx="560705" cy="673112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0705" h="6731127">
                              <a:moveTo>
                                <a:pt x="0" y="0"/>
                              </a:moveTo>
                              <a:lnTo>
                                <a:pt x="560705" y="0"/>
                              </a:lnTo>
                              <a:lnTo>
                                <a:pt x="560705" y="6731127"/>
                              </a:lnTo>
                              <a:lnTo>
                                <a:pt x="0" y="65443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949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9790940" name="Shape 94"/>
                      <wps:cNvSpPr/>
                      <wps:spPr>
                        <a:xfrm>
                          <a:off x="0" y="6616954"/>
                          <a:ext cx="402247" cy="407631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2247" h="4076318">
                              <a:moveTo>
                                <a:pt x="0" y="0"/>
                              </a:moveTo>
                              <a:lnTo>
                                <a:pt x="402247" y="133859"/>
                              </a:lnTo>
                              <a:lnTo>
                                <a:pt x="402247" y="4076318"/>
                              </a:lnTo>
                              <a:lnTo>
                                <a:pt x="0" y="40763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41A84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A5389B1" id="Group 1" o:spid="_x0000_s1026" style="position:absolute;margin-left:1pt;margin-top:-36pt;width:44.15pt;height:841.95pt;z-index:251655168;mso-position-horizontal-relative:page" coordsize="5607,1069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">
              <v:shape id="Shape 89" o:spid="_x0000_s1027" style="position:absolute;width:5600;height:67311;visibility:visible;mso-wrap-style:square;v-text-anchor:top" coordsize="560070,6731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" path="m,l560070,r,6731127l,6544522,,xe" fillcolor="#09498b" stroked="f" strokeweight="0">
                <v:stroke miterlimit="83231f" joinstyle="miter"/>
                <v:path arrowok="t" textboxrect="0,0,560070,6731127"/>
              </v:shape>
              <v:shape id="Shape 90" o:spid="_x0000_s1028" style="position:absolute;top:66171;width:4016;height:40761;visibility:visible;mso-wrap-style:square;v-text-anchor:top" coordsize="401612,4076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" path="m,l401612,133647r,3942459l,4076106,,xe" fillcolor="#41a848" stroked="f" strokeweight="0">
                <v:stroke miterlimit="83231f" joinstyle="miter"/>
                <v:path arrowok="t" textboxrect="0,0,401612,4076106"/>
              </v:shape>
              <v:shape id="Shape 93" o:spid="_x0000_s1029" style="position:absolute;width:5607;height:67311;visibility:visible;mso-wrap-style:square;v-text-anchor:top" coordsize="560705,6731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" path="m,l560705,r,6731127l,6544310,,xe" fillcolor="#09498b" stroked="f" strokeweight="0">
                <v:stroke miterlimit="83231f" joinstyle="miter"/>
                <v:path arrowok="t" textboxrect="0,0,560705,6731127"/>
              </v:shape>
              <v:shape id="Shape 94" o:spid="_x0000_s1030" style="position:absolute;top:66169;width:4022;height:40763;visibility:visible;mso-wrap-style:square;v-text-anchor:top" coordsize="402247,4076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" path="m,l402247,133859r,3942459l,4076318,,xe" fillcolor="#41a848" stroked="f" strokeweight="0">
                <v:stroke miterlimit="83231f" joinstyle="miter"/>
                <v:path arrowok="t" textboxrect="0,0,402247,4076318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A72A1"/>
    <w:multiLevelType w:val="multilevel"/>
    <w:tmpl w:val="A42E1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7906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C7"/>
    <w:rsid w:val="00115C68"/>
    <w:rsid w:val="001B7B5C"/>
    <w:rsid w:val="001D63FD"/>
    <w:rsid w:val="002A53C7"/>
    <w:rsid w:val="004208D9"/>
    <w:rsid w:val="005A433E"/>
    <w:rsid w:val="007A6861"/>
    <w:rsid w:val="008903FE"/>
    <w:rsid w:val="008F368F"/>
    <w:rsid w:val="00967CD8"/>
    <w:rsid w:val="00BF16C0"/>
    <w:rsid w:val="00DB3DF9"/>
    <w:rsid w:val="00E53E9A"/>
    <w:rsid w:val="00EA7514"/>
    <w:rsid w:val="00FF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4E8293"/>
  <w15:chartTrackingRefBased/>
  <w15:docId w15:val="{FA456A81-61F5-44B1-AB7A-8BACA9699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7B5C"/>
    <w:pPr>
      <w:spacing w:after="213" w:line="262" w:lineRule="auto"/>
      <w:ind w:left="10" w:right="659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7B5C"/>
    <w:pPr>
      <w:keepNext/>
      <w:keepLines/>
      <w:spacing w:before="360" w:after="80" w:line="278" w:lineRule="auto"/>
      <w:ind w:left="0" w:righ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B5C"/>
    <w:pPr>
      <w:keepNext/>
      <w:keepLines/>
      <w:spacing w:before="160" w:after="80" w:line="278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B5C"/>
    <w:pPr>
      <w:keepNext/>
      <w:keepLines/>
      <w:spacing w:before="160" w:after="80" w:line="278" w:lineRule="auto"/>
      <w:ind w:left="0" w:righ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B5C"/>
    <w:pPr>
      <w:keepNext/>
      <w:keepLines/>
      <w:spacing w:before="80" w:after="40" w:line="278" w:lineRule="auto"/>
      <w:ind w:left="0" w:righ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B5C"/>
    <w:pPr>
      <w:keepNext/>
      <w:keepLines/>
      <w:spacing w:before="80" w:after="40" w:line="278" w:lineRule="auto"/>
      <w:ind w:left="0" w:righ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B5C"/>
    <w:pPr>
      <w:keepNext/>
      <w:keepLines/>
      <w:spacing w:before="40" w:after="0" w:line="278" w:lineRule="auto"/>
      <w:ind w:left="0" w:righ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B5C"/>
    <w:pPr>
      <w:keepNext/>
      <w:keepLines/>
      <w:spacing w:before="40" w:after="0" w:line="278" w:lineRule="auto"/>
      <w:ind w:left="0" w:righ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B5C"/>
    <w:pPr>
      <w:keepNext/>
      <w:keepLines/>
      <w:spacing w:after="0" w:line="278" w:lineRule="auto"/>
      <w:ind w:left="0" w:righ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B5C"/>
    <w:pPr>
      <w:keepNext/>
      <w:keepLines/>
      <w:spacing w:after="0" w:line="278" w:lineRule="auto"/>
      <w:ind w:left="0" w:righ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B5C"/>
    <w:pPr>
      <w:spacing w:after="80" w:line="240" w:lineRule="auto"/>
      <w:ind w:left="0" w:righ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B5C"/>
    <w:pPr>
      <w:numPr>
        <w:ilvl w:val="1"/>
      </w:numPr>
      <w:spacing w:after="160" w:line="278" w:lineRule="auto"/>
      <w:ind w:left="10" w:right="0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B5C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1B7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B5C"/>
    <w:pPr>
      <w:spacing w:after="160" w:line="278" w:lineRule="auto"/>
      <w:ind w:left="720" w:right="0" w:firstLine="0"/>
      <w:contextualSpacing/>
      <w:jc w:val="left"/>
    </w:pPr>
    <w:rPr>
      <w:rFonts w:asciiTheme="minorHAnsi" w:eastAsiaTheme="minorHAnsi" w:hAnsiTheme="minorHAnsi" w:cstheme="minorBidi"/>
      <w:color w:val="auto"/>
      <w:sz w:val="24"/>
    </w:rPr>
  </w:style>
  <w:style w:type="character" w:styleId="IntenseEmphasis">
    <w:name w:val="Intense Emphasis"/>
    <w:basedOn w:val="DefaultParagraphFont"/>
    <w:uiPriority w:val="21"/>
    <w:qFormat/>
    <w:rsid w:val="001B7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B5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7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B5C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1B7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B5C"/>
    <w:rPr>
      <w:rFonts w:ascii="Calibri" w:eastAsia="Calibri" w:hAnsi="Calibri" w:cs="Calibri"/>
      <w:color w:val="000000"/>
      <w:sz w:val="22"/>
    </w:rPr>
  </w:style>
  <w:style w:type="paragraph" w:styleId="NoSpacing">
    <w:name w:val="No Spacing"/>
    <w:uiPriority w:val="1"/>
    <w:qFormat/>
    <w:rsid w:val="00967CD8"/>
    <w:pPr>
      <w:spacing w:after="0" w:line="240" w:lineRule="auto"/>
      <w:ind w:left="10" w:right="659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63F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63FD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it\Desktop\Usecta\new%20templates\cover%20let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 letter.dotx</Template>
  <TotalTime>1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 Adeesha</dc:creator>
  <cp:keywords/>
  <dc:description/>
  <cp:lastModifiedBy>Pavith Adeesha</cp:lastModifiedBy>
  <cp:revision>1</cp:revision>
  <dcterms:created xsi:type="dcterms:W3CDTF">2026-10-07T04:55:00Z</dcterms:created>
  <dcterms:modified xsi:type="dcterms:W3CDTF">2026-10-07T04:56:00Z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58b274fd-d551-405d-a92c-e782a092b154</vt:lpwstr>
  </property>
</Properties>
</file>