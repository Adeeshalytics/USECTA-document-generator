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261D" w14:textId="77777777" w:rsidR="000E4C8E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525E76E" wp14:editId="1A2C212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0705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05" cy="10058400"/>
                          <a:chOff x="0" y="0"/>
                          <a:chExt cx="560705" cy="10058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0070" cy="673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6731000">
                                <a:moveTo>
                                  <a:pt x="560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4183"/>
                                </a:lnTo>
                                <a:lnTo>
                                  <a:pt x="560070" y="6730746"/>
                                </a:lnTo>
                                <a:lnTo>
                                  <a:pt x="560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8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616827"/>
                            <a:ext cx="401955" cy="344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3441700">
                                <a:moveTo>
                                  <a:pt x="0" y="0"/>
                                </a:moveTo>
                                <a:lnTo>
                                  <a:pt x="0" y="3441573"/>
                                </a:lnTo>
                                <a:lnTo>
                                  <a:pt x="401612" y="3441573"/>
                                </a:lnTo>
                                <a:lnTo>
                                  <a:pt x="401612" y="1336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A8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60705" cy="673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6731000">
                                <a:moveTo>
                                  <a:pt x="560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4056"/>
                                </a:lnTo>
                                <a:lnTo>
                                  <a:pt x="560705" y="6730746"/>
                                </a:lnTo>
                                <a:lnTo>
                                  <a:pt x="560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8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616700"/>
                            <a:ext cx="402590" cy="344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3441700">
                                <a:moveTo>
                                  <a:pt x="0" y="0"/>
                                </a:moveTo>
                                <a:lnTo>
                                  <a:pt x="0" y="3441700"/>
                                </a:lnTo>
                                <a:lnTo>
                                  <a:pt x="402247" y="3441700"/>
                                </a:lnTo>
                                <a:lnTo>
                                  <a:pt x="402247" y="1337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A8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869C3" id="Group 1" o:spid="_x0000_s1026" style="position:absolute;margin-left:0;margin-top:0;width:44.15pt;height:11in;z-index:15728640;mso-wrap-distance-left:0;mso-wrap-distance-right:0;mso-position-horizontal-relative:page;mso-position-vertical-relative:page" coordsize="5607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">
                <v:shape id="Graphic 2" o:spid="_x0000_s1027" style="position:absolute;width:5600;height:67310;visibility:visible;mso-wrap-style:square;v-text-anchor:top" coordsize="560070,673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" path="m560070,l,,,6544183r560070,186563l560070,xe" fillcolor="#09488a" stroked="f">
                  <v:path arrowok="t"/>
                </v:shape>
                <v:shape id="Graphic 3" o:spid="_x0000_s1028" style="position:absolute;top:66168;width:4019;height:34417;visibility:visible;mso-wrap-style:square;v-text-anchor:top" coordsize="401955,344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" path="m,l,3441573r401612,l401612,133603,,xe" fillcolor="#41a847" stroked="f">
                  <v:path arrowok="t"/>
                </v:shape>
                <v:shape id="Graphic 4" o:spid="_x0000_s1029" style="position:absolute;width:5607;height:67310;visibility:visible;mso-wrap-style:square;v-text-anchor:top" coordsize="560705,673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" path="m560705,l,,,6544056r560705,186690l560705,xe" fillcolor="#09488a" stroked="f">
                  <v:path arrowok="t"/>
                </v:shape>
                <v:shape id="Graphic 5" o:spid="_x0000_s1030" style="position:absolute;top:66167;width:4025;height:34417;visibility:visible;mso-wrap-style:square;v-text-anchor:top" coordsize="402590,344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" path="m,l,3441700r402247,l402247,133730,,xe" fillcolor="#41a847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E79DE6E" w14:textId="77777777" w:rsidR="000E4C8E" w:rsidRDefault="000E4C8E">
      <w:pPr>
        <w:pStyle w:val="BodyText"/>
        <w:rPr>
          <w:rFonts w:ascii="Times New Roman"/>
          <w:sz w:val="20"/>
        </w:rPr>
      </w:pPr>
    </w:p>
    <w:p w14:paraId="04571D83" w14:textId="77777777" w:rsidR="000E4C8E" w:rsidRDefault="000E4C8E">
      <w:pPr>
        <w:pStyle w:val="BodyText"/>
        <w:spacing w:before="50"/>
        <w:rPr>
          <w:rFonts w:ascii="Times New Roman"/>
          <w:sz w:val="20"/>
        </w:rPr>
      </w:pPr>
    </w:p>
    <w:p w14:paraId="1D13E2F0" w14:textId="77777777" w:rsidR="000E4C8E" w:rsidRDefault="00000000">
      <w:pPr>
        <w:ind w:left="6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A01C0B9" wp14:editId="204B38F9">
            <wp:extent cx="5681433" cy="126149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433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DB72" w14:textId="77777777" w:rsidR="000E4C8E" w:rsidRDefault="000E4C8E">
      <w:pPr>
        <w:pStyle w:val="BodyText"/>
        <w:rPr>
          <w:rFonts w:ascii="Times New Roman"/>
        </w:rPr>
      </w:pPr>
    </w:p>
    <w:p w14:paraId="58F0581D" w14:textId="77777777" w:rsidR="000E4C8E" w:rsidRDefault="000E4C8E">
      <w:pPr>
        <w:pStyle w:val="BodyText"/>
        <w:spacing w:before="198"/>
        <w:rPr>
          <w:rFonts w:ascii="Times New Roman"/>
        </w:rPr>
      </w:pPr>
    </w:p>
    <w:p w14:paraId="1771371D" w14:textId="4FEA0EDD" w:rsidR="000E4C8E" w:rsidRDefault="00000000">
      <w:pPr>
        <w:pStyle w:val="BodyText"/>
        <w:tabs>
          <w:tab w:val="left" w:pos="7228"/>
        </w:tabs>
        <w:spacing w:line="278" w:lineRule="auto"/>
        <w:ind w:left="26" w:right="1329"/>
      </w:pPr>
      <w:r>
        <w:t>Chairman – Procurement Committee</w:t>
      </w:r>
      <w:r w:rsidR="00544B9B">
        <w:t xml:space="preserve">                                                </w:t>
      </w:r>
      <w:proofErr w:type="gramStart"/>
      <w:r w:rsidR="00544B9B">
        <w:t xml:space="preserve">   {{ </w:t>
      </w:r>
      <w:proofErr w:type="spellStart"/>
      <w:r w:rsidR="00544B9B">
        <w:t>document</w:t>
      </w:r>
      <w:proofErr w:type="gramEnd"/>
      <w:r w:rsidR="00544B9B">
        <w:t>_date</w:t>
      </w:r>
      <w:proofErr w:type="spellEnd"/>
      <w:r w:rsidR="00544B9B">
        <w:t xml:space="preserve"> }}</w:t>
      </w:r>
      <w:r w:rsidR="00544B9B">
        <w:br/>
      </w:r>
      <w:r>
        <w:t>State Pharmaceutical Manufacturing Corporation</w:t>
      </w:r>
    </w:p>
    <w:p w14:paraId="6D5C208F" w14:textId="77777777" w:rsidR="000E4C8E" w:rsidRDefault="00000000">
      <w:pPr>
        <w:pStyle w:val="BodyText"/>
        <w:spacing w:line="278" w:lineRule="auto"/>
        <w:ind w:left="26" w:right="5078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0D5720A" wp14:editId="372142E9">
            <wp:simplePos x="0" y="0"/>
            <wp:positionH relativeFrom="page">
              <wp:posOffset>1194435</wp:posOffset>
            </wp:positionH>
            <wp:positionV relativeFrom="paragraph">
              <wp:posOffset>239877</wp:posOffset>
            </wp:positionV>
            <wp:extent cx="5383529" cy="538543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529" cy="5385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No.11, Sir John Kotelawala Mawatha </w:t>
      </w:r>
      <w:proofErr w:type="spellStart"/>
      <w:r>
        <w:t>Kandawala</w:t>
      </w:r>
      <w:proofErr w:type="spellEnd"/>
      <w:r>
        <w:rPr>
          <w:spacing w:val="-14"/>
        </w:rPr>
        <w:t xml:space="preserve"> </w:t>
      </w:r>
      <w:r>
        <w:t>Estate,</w:t>
      </w:r>
      <w:r>
        <w:rPr>
          <w:spacing w:val="-14"/>
        </w:rPr>
        <w:t xml:space="preserve"> </w:t>
      </w:r>
      <w:r>
        <w:t>Ratmalana,</w:t>
      </w:r>
      <w:r>
        <w:rPr>
          <w:spacing w:val="-13"/>
        </w:rPr>
        <w:t xml:space="preserve"> </w:t>
      </w:r>
      <w:r>
        <w:t>Sri</w:t>
      </w:r>
      <w:r>
        <w:rPr>
          <w:spacing w:val="-14"/>
        </w:rPr>
        <w:t xml:space="preserve"> </w:t>
      </w:r>
      <w:r>
        <w:t>Lanka</w:t>
      </w:r>
    </w:p>
    <w:p w14:paraId="025A03AA" w14:textId="77777777" w:rsidR="000E4C8E" w:rsidRDefault="00000000">
      <w:pPr>
        <w:pStyle w:val="BodyText"/>
        <w:spacing w:before="158"/>
        <w:ind w:left="26"/>
      </w:pPr>
      <w:r>
        <w:t>Dear</w:t>
      </w:r>
      <w:r>
        <w:rPr>
          <w:spacing w:val="-1"/>
        </w:rPr>
        <w:t xml:space="preserve"> </w:t>
      </w:r>
      <w:r>
        <w:t>Sir/</w:t>
      </w:r>
      <w:r>
        <w:rPr>
          <w:spacing w:val="-1"/>
        </w:rPr>
        <w:t xml:space="preserve"> </w:t>
      </w:r>
      <w:r>
        <w:rPr>
          <w:spacing w:val="-2"/>
        </w:rPr>
        <w:t>Madam,</w:t>
      </w:r>
    </w:p>
    <w:p w14:paraId="524B5205" w14:textId="77777777" w:rsidR="000E4C8E" w:rsidRDefault="000E4C8E">
      <w:pPr>
        <w:pStyle w:val="BodyText"/>
      </w:pPr>
    </w:p>
    <w:p w14:paraId="2E966BAD" w14:textId="77777777" w:rsidR="000E4C8E" w:rsidRDefault="000E4C8E">
      <w:pPr>
        <w:pStyle w:val="BodyText"/>
        <w:spacing w:before="120"/>
      </w:pPr>
    </w:p>
    <w:p w14:paraId="3BBF0C4F" w14:textId="77777777" w:rsidR="00544B9B" w:rsidRPr="00544B9B" w:rsidRDefault="00000000" w:rsidP="00544B9B">
      <w:pPr>
        <w:pStyle w:val="Heading1"/>
        <w:rPr>
          <w:spacing w:val="-11"/>
        </w:rPr>
      </w:pPr>
      <w:r>
        <w:t>Authorization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Represent</w:t>
      </w:r>
      <w:r>
        <w:rPr>
          <w:spacing w:val="-12"/>
        </w:rPr>
        <w:t xml:space="preserve"> </w:t>
      </w:r>
      <w:r>
        <w:t>USECTA</w:t>
      </w:r>
      <w:r>
        <w:rPr>
          <w:spacing w:val="-11"/>
        </w:rPr>
        <w:t xml:space="preserve"> </w:t>
      </w:r>
      <w:r>
        <w:t>(Pvt)</w:t>
      </w:r>
      <w:r>
        <w:rPr>
          <w:spacing w:val="-11"/>
        </w:rPr>
        <w:t xml:space="preserve"> </w:t>
      </w:r>
      <w:r>
        <w:t>Ltd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Tender</w:t>
      </w:r>
      <w:r>
        <w:rPr>
          <w:spacing w:val="-11"/>
        </w:rPr>
        <w:t xml:space="preserve"> </w:t>
      </w:r>
      <w:proofErr w:type="gramStart"/>
      <w:r w:rsidR="00544B9B" w:rsidRPr="00544B9B">
        <w:rPr>
          <w:spacing w:val="-11"/>
        </w:rPr>
        <w:t xml:space="preserve">{{ </w:t>
      </w:r>
      <w:proofErr w:type="spellStart"/>
      <w:r w:rsidR="00544B9B" w:rsidRPr="00544B9B">
        <w:rPr>
          <w:spacing w:val="-11"/>
        </w:rPr>
        <w:t>bid</w:t>
      </w:r>
      <w:proofErr w:type="gramEnd"/>
      <w:r w:rsidR="00544B9B" w:rsidRPr="00544B9B">
        <w:rPr>
          <w:spacing w:val="-11"/>
        </w:rPr>
        <w:t>_</w:t>
      </w:r>
      <w:proofErr w:type="gramStart"/>
      <w:r w:rsidR="00544B9B" w:rsidRPr="00544B9B">
        <w:rPr>
          <w:spacing w:val="-11"/>
        </w:rPr>
        <w:t>reference</w:t>
      </w:r>
      <w:proofErr w:type="spellEnd"/>
      <w:r w:rsidR="00544B9B" w:rsidRPr="00544B9B">
        <w:rPr>
          <w:spacing w:val="-11"/>
        </w:rPr>
        <w:t xml:space="preserve"> }</w:t>
      </w:r>
      <w:proofErr w:type="gramEnd"/>
      <w:r w:rsidR="00544B9B" w:rsidRPr="00544B9B">
        <w:rPr>
          <w:spacing w:val="-11"/>
        </w:rPr>
        <w:t>}</w:t>
      </w:r>
    </w:p>
    <w:p w14:paraId="2EB48E61" w14:textId="77777777" w:rsidR="000E4C8E" w:rsidRDefault="000E4C8E">
      <w:pPr>
        <w:pStyle w:val="BodyText"/>
        <w:rPr>
          <w:b/>
        </w:rPr>
      </w:pPr>
    </w:p>
    <w:p w14:paraId="5FC6F002" w14:textId="77777777" w:rsidR="000E4C8E" w:rsidRDefault="000E4C8E">
      <w:pPr>
        <w:pStyle w:val="BodyText"/>
        <w:spacing w:before="119"/>
        <w:rPr>
          <w:b/>
        </w:rPr>
      </w:pPr>
    </w:p>
    <w:p w14:paraId="6DF27595" w14:textId="7ECD8A1E" w:rsidR="000E4C8E" w:rsidRDefault="00000000" w:rsidP="00544B9B">
      <w:pPr>
        <w:pStyle w:val="BodyText"/>
        <w:spacing w:line="278" w:lineRule="auto"/>
        <w:ind w:left="26" w:right="415"/>
        <w:jc w:val="both"/>
      </w:pPr>
      <w:r>
        <w:t>This is to confirm that M.G. Pavith Adeesha (NIC 200023404497) is the duly authorized representative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USECTA</w:t>
      </w:r>
      <w:r>
        <w:rPr>
          <w:spacing w:val="-13"/>
        </w:rPr>
        <w:t xml:space="preserve"> </w:t>
      </w:r>
      <w:r>
        <w:t>(Pvt)</w:t>
      </w:r>
      <w:r>
        <w:rPr>
          <w:spacing w:val="-14"/>
        </w:rPr>
        <w:t xml:space="preserve"> </w:t>
      </w:r>
      <w:r>
        <w:t>Limited.</w:t>
      </w:r>
      <w:r>
        <w:rPr>
          <w:spacing w:val="-13"/>
        </w:rPr>
        <w:t xml:space="preserve"> </w:t>
      </w:r>
      <w:r>
        <w:t>He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authorized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accept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submit</w:t>
      </w:r>
      <w:r>
        <w:rPr>
          <w:spacing w:val="-13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bid</w:t>
      </w:r>
      <w:r>
        <w:rPr>
          <w:spacing w:val="-13"/>
        </w:rPr>
        <w:t xml:space="preserve"> </w:t>
      </w:r>
      <w:r>
        <w:t xml:space="preserve">documents, required forms, and security submissions related to the tender </w:t>
      </w:r>
      <w:proofErr w:type="gramStart"/>
      <w:r w:rsidR="00544B9B" w:rsidRPr="00544B9B">
        <w:t xml:space="preserve">{{ </w:t>
      </w:r>
      <w:proofErr w:type="spellStart"/>
      <w:r w:rsidR="00544B9B" w:rsidRPr="00544B9B">
        <w:t>bid</w:t>
      </w:r>
      <w:proofErr w:type="gramEnd"/>
      <w:r w:rsidR="00544B9B" w:rsidRPr="00544B9B">
        <w:t>_</w:t>
      </w:r>
      <w:proofErr w:type="gramStart"/>
      <w:r w:rsidR="00544B9B" w:rsidRPr="00544B9B">
        <w:t>reference</w:t>
      </w:r>
      <w:proofErr w:type="spellEnd"/>
      <w:r w:rsidR="00544B9B" w:rsidRPr="00544B9B">
        <w:t xml:space="preserve"> }</w:t>
      </w:r>
      <w:proofErr w:type="gramEnd"/>
      <w:r w:rsidR="00544B9B" w:rsidRPr="00544B9B">
        <w:t>}</w:t>
      </w:r>
      <w:r>
        <w:t>, specifically for</w:t>
      </w:r>
    </w:p>
    <w:p w14:paraId="0D1BBDB7" w14:textId="77777777" w:rsidR="00544B9B" w:rsidRPr="00544B9B" w:rsidRDefault="00544B9B" w:rsidP="00544B9B">
      <w:pPr>
        <w:tabs>
          <w:tab w:val="left" w:pos="745"/>
        </w:tabs>
        <w:spacing w:before="160"/>
        <w:rPr>
          <w:sz w:val="24"/>
        </w:rPr>
      </w:pPr>
      <w:r w:rsidRPr="00544B9B">
        <w:rPr>
          <w:sz w:val="24"/>
        </w:rPr>
        <w:t xml:space="preserve">{%p for item in </w:t>
      </w:r>
      <w:proofErr w:type="spellStart"/>
      <w:r w:rsidRPr="00544B9B">
        <w:rPr>
          <w:sz w:val="24"/>
        </w:rPr>
        <w:t>tender_items</w:t>
      </w:r>
      <w:proofErr w:type="spellEnd"/>
      <w:r w:rsidRPr="00544B9B">
        <w:rPr>
          <w:sz w:val="24"/>
        </w:rPr>
        <w:t xml:space="preserve"> %}</w:t>
      </w:r>
    </w:p>
    <w:p w14:paraId="7C49C941" w14:textId="77777777" w:rsidR="00544B9B" w:rsidRPr="00544B9B" w:rsidRDefault="00544B9B" w:rsidP="00544B9B">
      <w:pPr>
        <w:tabs>
          <w:tab w:val="left" w:pos="745"/>
        </w:tabs>
        <w:spacing w:before="160"/>
        <w:rPr>
          <w:sz w:val="24"/>
        </w:rPr>
      </w:pPr>
      <w:proofErr w:type="gramStart"/>
      <w:r w:rsidRPr="00544B9B">
        <w:rPr>
          <w:sz w:val="24"/>
        </w:rPr>
        <w:t xml:space="preserve">{{ </w:t>
      </w:r>
      <w:proofErr w:type="spellStart"/>
      <w:r w:rsidRPr="00544B9B">
        <w:rPr>
          <w:sz w:val="24"/>
        </w:rPr>
        <w:t>item</w:t>
      </w:r>
      <w:proofErr w:type="gramEnd"/>
      <w:r w:rsidRPr="00544B9B">
        <w:rPr>
          <w:sz w:val="24"/>
        </w:rPr>
        <w:t>.item_</w:t>
      </w:r>
      <w:proofErr w:type="gramStart"/>
      <w:r w:rsidRPr="00544B9B">
        <w:rPr>
          <w:sz w:val="24"/>
        </w:rPr>
        <w:t>number</w:t>
      </w:r>
      <w:proofErr w:type="spellEnd"/>
      <w:r w:rsidRPr="00544B9B">
        <w:rPr>
          <w:sz w:val="24"/>
        </w:rPr>
        <w:t xml:space="preserve"> }</w:t>
      </w:r>
      <w:proofErr w:type="gramEnd"/>
      <w:r w:rsidRPr="00544B9B">
        <w:rPr>
          <w:sz w:val="24"/>
        </w:rPr>
        <w:t xml:space="preserve">} – </w:t>
      </w:r>
      <w:proofErr w:type="gramStart"/>
      <w:r w:rsidRPr="00544B9B">
        <w:rPr>
          <w:sz w:val="24"/>
        </w:rPr>
        <w:t xml:space="preserve">{{ </w:t>
      </w:r>
      <w:proofErr w:type="spellStart"/>
      <w:r w:rsidRPr="00544B9B">
        <w:rPr>
          <w:sz w:val="24"/>
        </w:rPr>
        <w:t>item</w:t>
      </w:r>
      <w:proofErr w:type="gramEnd"/>
      <w:r w:rsidRPr="00544B9B">
        <w:rPr>
          <w:sz w:val="24"/>
        </w:rPr>
        <w:t>.</w:t>
      </w:r>
      <w:proofErr w:type="gramStart"/>
      <w:r w:rsidRPr="00544B9B">
        <w:rPr>
          <w:sz w:val="24"/>
        </w:rPr>
        <w:t>description</w:t>
      </w:r>
      <w:proofErr w:type="spellEnd"/>
      <w:r w:rsidRPr="00544B9B">
        <w:rPr>
          <w:sz w:val="24"/>
        </w:rPr>
        <w:t xml:space="preserve"> }</w:t>
      </w:r>
      <w:proofErr w:type="gramEnd"/>
      <w:r w:rsidRPr="00544B9B">
        <w:rPr>
          <w:sz w:val="24"/>
        </w:rPr>
        <w:t>}</w:t>
      </w:r>
    </w:p>
    <w:p w14:paraId="0C61AC78" w14:textId="35BAB029" w:rsidR="000E4C8E" w:rsidRPr="00EB00CB" w:rsidRDefault="00544B9B" w:rsidP="00544B9B">
      <w:pPr>
        <w:tabs>
          <w:tab w:val="left" w:pos="745"/>
        </w:tabs>
        <w:spacing w:before="160"/>
        <w:rPr>
          <w:sz w:val="24"/>
        </w:rPr>
      </w:pPr>
      <w:r w:rsidRPr="00544B9B">
        <w:rPr>
          <w:sz w:val="24"/>
        </w:rPr>
        <w:t xml:space="preserve">{%p </w:t>
      </w:r>
      <w:proofErr w:type="spellStart"/>
      <w:r w:rsidRPr="00544B9B">
        <w:rPr>
          <w:sz w:val="24"/>
        </w:rPr>
        <w:t>endfor</w:t>
      </w:r>
      <w:proofErr w:type="spellEnd"/>
      <w:r w:rsidRPr="00544B9B">
        <w:rPr>
          <w:sz w:val="24"/>
        </w:rPr>
        <w:t xml:space="preserve"> %}</w:t>
      </w:r>
    </w:p>
    <w:p w14:paraId="1A222DEB" w14:textId="77777777" w:rsidR="000E4C8E" w:rsidRDefault="00000000">
      <w:pPr>
        <w:pStyle w:val="BodyText"/>
        <w:spacing w:before="207" w:line="278" w:lineRule="auto"/>
        <w:ind w:left="26" w:right="194"/>
      </w:pPr>
      <w:r>
        <w:t>Please</w:t>
      </w:r>
      <w:r>
        <w:rPr>
          <w:spacing w:val="-6"/>
        </w:rPr>
        <w:t xml:space="preserve"> </w:t>
      </w:r>
      <w:r>
        <w:t>accept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letter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official</w:t>
      </w:r>
      <w:r>
        <w:rPr>
          <w:spacing w:val="-7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act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behalf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 for the above tender process.</w:t>
      </w:r>
    </w:p>
    <w:p w14:paraId="2C485E4C" w14:textId="77777777" w:rsidR="000E4C8E" w:rsidRDefault="00000000">
      <w:pPr>
        <w:pStyle w:val="BodyText"/>
        <w:spacing w:before="160" w:line="410" w:lineRule="auto"/>
        <w:ind w:left="26" w:right="8117"/>
      </w:pPr>
      <w:r>
        <w:t xml:space="preserve">Thank you. </w:t>
      </w:r>
      <w:r>
        <w:rPr>
          <w:spacing w:val="-4"/>
        </w:rPr>
        <w:t xml:space="preserve">Yours </w:t>
      </w:r>
      <w:r>
        <w:rPr>
          <w:spacing w:val="-2"/>
        </w:rPr>
        <w:t>faithfully</w:t>
      </w:r>
    </w:p>
    <w:p w14:paraId="6F565FD9" w14:textId="77777777" w:rsidR="000E4C8E" w:rsidRDefault="000E4C8E">
      <w:pPr>
        <w:pStyle w:val="BodyText"/>
        <w:spacing w:before="203"/>
      </w:pPr>
    </w:p>
    <w:p w14:paraId="5FA80AA8" w14:textId="77777777" w:rsidR="000E4C8E" w:rsidRDefault="00000000">
      <w:pPr>
        <w:pStyle w:val="BodyText"/>
        <w:ind w:left="26"/>
        <w:jc w:val="both"/>
      </w:pPr>
      <w:r>
        <w:t xml:space="preserve">Adeesa </w:t>
      </w:r>
      <w:r>
        <w:rPr>
          <w:spacing w:val="-2"/>
        </w:rPr>
        <w:t>M.G.P</w:t>
      </w:r>
    </w:p>
    <w:p w14:paraId="4CADAE90" w14:textId="77777777" w:rsidR="000E4C8E" w:rsidRDefault="00000000">
      <w:pPr>
        <w:pStyle w:val="BodyText"/>
        <w:spacing w:before="48"/>
        <w:ind w:left="26"/>
        <w:jc w:val="both"/>
      </w:pPr>
      <w:r>
        <w:t>Director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USECTA</w:t>
      </w:r>
      <w:r>
        <w:rPr>
          <w:spacing w:val="-10"/>
        </w:rPr>
        <w:t xml:space="preserve"> </w:t>
      </w:r>
      <w:r>
        <w:t>(Pvt)</w:t>
      </w:r>
      <w:r>
        <w:rPr>
          <w:spacing w:val="-8"/>
        </w:rPr>
        <w:t xml:space="preserve"> </w:t>
      </w:r>
      <w:r>
        <w:rPr>
          <w:spacing w:val="-5"/>
        </w:rPr>
        <w:t>Ltd</w:t>
      </w:r>
    </w:p>
    <w:sectPr w:rsidR="000E4C8E">
      <w:type w:val="continuous"/>
      <w:pgSz w:w="12240" w:h="15840"/>
      <w:pgMar w:top="0" w:right="720" w:bottom="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7FC5"/>
    <w:multiLevelType w:val="multilevel"/>
    <w:tmpl w:val="1FE2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C42F0"/>
    <w:multiLevelType w:val="hybridMultilevel"/>
    <w:tmpl w:val="53704E54"/>
    <w:lvl w:ilvl="0" w:tplc="7E448210">
      <w:start w:val="1"/>
      <w:numFmt w:val="decimal"/>
      <w:lvlText w:val="%1."/>
      <w:lvlJc w:val="left"/>
      <w:pPr>
        <w:ind w:left="74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C285E4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E4507E5C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plc="07B4E994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4" w:tplc="60E00254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AB9AB07C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2FAC5F00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E79AA43C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8" w:tplc="007A9940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num w:numId="1" w16cid:durableId="1243414845">
    <w:abstractNumId w:val="1"/>
  </w:num>
  <w:num w:numId="2" w16cid:durableId="72687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9B"/>
    <w:rsid w:val="000E4C8E"/>
    <w:rsid w:val="003015E6"/>
    <w:rsid w:val="004526D3"/>
    <w:rsid w:val="004F7042"/>
    <w:rsid w:val="00544B9B"/>
    <w:rsid w:val="00CE3B62"/>
    <w:rsid w:val="00EB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C1C3"/>
  <w15:docId w15:val="{BDCA8A67-7103-4C56-8A9B-5435A23D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5"/>
      <w:ind w:left="745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B9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B9B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it\Documents\Custom%20Office%20Templates\Authorized%20personal%20usec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Authorized personal usecta.dotx</Template>
  <TotalTime>7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Pavith Adeesha</dc:creator>
  <cp:lastModifiedBy>Pavith Adeesha</cp:lastModifiedBy>
  <cp:revision>1</cp:revision>
  <cp:lastPrinted>2026-07-20T09:38:00Z</cp:lastPrinted>
  <dcterms:created xsi:type="dcterms:W3CDTF">2026-10-07T04:37:00Z</dcterms:created>
  <dcterms:modified xsi:type="dcterms:W3CDTF">2026-10-07T04:44:00Z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  <property fmtid="{D5CDD505-2E9C-101B-9397-08002B2CF9AE}" pid="7" name="GrammarlyDocumentId">
    <vt:lpwstr>606cc846-beb6-4aab-b509-dd0b2a461f0b</vt:lpwstr>
  </property>
</Properties>
</file>